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Default="002554CD" w:rsidP="00306F09">
      <w:pPr>
        <w:pStyle w:val="Photo"/>
        <w:jc w:val="both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2A541934" wp14:editId="7757ACC4">
            <wp:extent cx="53721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07B27" w:rsidRDefault="00407B27" w:rsidP="00306F09">
      <w:pPr>
        <w:pStyle w:val="Photo"/>
        <w:jc w:val="both"/>
      </w:pPr>
    </w:p>
    <w:p w:rsidR="00407B27" w:rsidRDefault="00407B27" w:rsidP="00306F09">
      <w:pPr>
        <w:pStyle w:val="Photo"/>
        <w:jc w:val="both"/>
      </w:pPr>
    </w:p>
    <w:p w:rsidR="00407B27" w:rsidRDefault="00407B27" w:rsidP="00306F09">
      <w:pPr>
        <w:pStyle w:val="Photo"/>
        <w:jc w:val="both"/>
      </w:pPr>
    </w:p>
    <w:p w:rsidR="00407B27" w:rsidRDefault="00407B27" w:rsidP="00306F09">
      <w:pPr>
        <w:pStyle w:val="Photo"/>
        <w:jc w:val="both"/>
      </w:pPr>
    </w:p>
    <w:p w:rsidR="00407B27" w:rsidRDefault="00407B27" w:rsidP="00306F09">
      <w:pPr>
        <w:pStyle w:val="Photo"/>
        <w:jc w:val="both"/>
      </w:pPr>
    </w:p>
    <w:p w:rsidR="00407B27" w:rsidRDefault="00407B27" w:rsidP="00306F09">
      <w:pPr>
        <w:pStyle w:val="Photo"/>
        <w:jc w:val="both"/>
      </w:pPr>
    </w:p>
    <w:p w:rsidR="00407B27" w:rsidRPr="00407B27" w:rsidRDefault="00407B27" w:rsidP="00B31D55">
      <w:pPr>
        <w:pStyle w:val="Photo"/>
        <w:rPr>
          <w:color w:val="FF0000"/>
          <w:sz w:val="48"/>
          <w:szCs w:val="48"/>
        </w:rPr>
      </w:pPr>
      <w:r w:rsidRPr="00407B27">
        <w:rPr>
          <w:color w:val="FF0000"/>
          <w:sz w:val="56"/>
          <w:szCs w:val="56"/>
        </w:rPr>
        <w:t>welcome</w:t>
      </w:r>
    </w:p>
    <w:bookmarkEnd w:id="0"/>
    <w:bookmarkEnd w:id="1"/>
    <w:bookmarkEnd w:id="2"/>
    <w:bookmarkEnd w:id="3"/>
    <w:bookmarkEnd w:id="4"/>
    <w:p w:rsidR="00C6554A" w:rsidRDefault="00407B27" w:rsidP="00B31D55">
      <w:pPr>
        <w:pStyle w:val="Title"/>
        <w:jc w:val="center"/>
      </w:pPr>
      <w:r>
        <w:t>Load Runner Game</w:t>
      </w:r>
    </w:p>
    <w:p w:rsidR="00407B27" w:rsidRDefault="00407B27" w:rsidP="00B31D55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  <w:t>2</w:t>
      </w:r>
      <w:r w:rsidRPr="00FA07DF">
        <w:rPr>
          <w:rFonts w:asciiTheme="majorBidi" w:eastAsia="Times New Roman" w:hAnsiTheme="majorBidi" w:cstheme="majorBidi"/>
          <w:b/>
          <w:bCs/>
          <w:noProof/>
          <w:sz w:val="32"/>
          <w:szCs w:val="32"/>
          <w:vertAlign w:val="superscript"/>
        </w:rPr>
        <w:t>st</w:t>
      </w:r>
      <w:r>
        <w:rPr>
          <w:rFonts w:asciiTheme="majorBidi" w:eastAsia="Times New Roman" w:hAnsiTheme="majorBidi" w:cstheme="majorBidi"/>
          <w:b/>
          <w:bCs/>
          <w:noProof/>
          <w:sz w:val="32"/>
          <w:szCs w:val="32"/>
        </w:rPr>
        <w:t xml:space="preserve"> Year Students project</w:t>
      </w:r>
    </w:p>
    <w:p w:rsidR="00974A66" w:rsidRDefault="00407B27" w:rsidP="00306F09">
      <w:pPr>
        <w:jc w:val="both"/>
        <w:rPr>
          <w:rFonts w:asciiTheme="majorBidi" w:hAnsiTheme="majorBidi" w:cstheme="majorBidi"/>
          <w:i/>
          <w:iCs/>
          <w:color w:val="0070C0"/>
          <w:sz w:val="52"/>
          <w:szCs w:val="52"/>
        </w:rPr>
      </w:pPr>
      <w:r>
        <w:rPr>
          <w:rFonts w:asciiTheme="majorBidi" w:hAnsiTheme="majorBidi" w:cstheme="majorBidi"/>
          <w:i/>
          <w:iCs/>
          <w:color w:val="0070C0"/>
          <w:sz w:val="52"/>
          <w:szCs w:val="52"/>
        </w:rPr>
        <w:lastRenderedPageBreak/>
        <w:t xml:space="preserve">                       </w:t>
      </w:r>
      <w:r w:rsidR="009E3BD0">
        <w:rPr>
          <w:rFonts w:asciiTheme="majorBidi" w:hAnsiTheme="majorBidi" w:cstheme="majorBidi"/>
          <w:i/>
          <w:iCs/>
          <w:color w:val="0070C0"/>
          <w:sz w:val="52"/>
          <w:szCs w:val="52"/>
        </w:rPr>
        <w:t xml:space="preserve"> </w:t>
      </w:r>
    </w:p>
    <w:p w:rsidR="00974A66" w:rsidRDefault="00974A66" w:rsidP="00306F09">
      <w:pPr>
        <w:jc w:val="both"/>
        <w:rPr>
          <w:rFonts w:asciiTheme="majorBidi" w:hAnsiTheme="majorBidi" w:cstheme="majorBidi"/>
          <w:i/>
          <w:iCs/>
          <w:color w:val="0070C0"/>
          <w:sz w:val="52"/>
          <w:szCs w:val="52"/>
        </w:rPr>
      </w:pPr>
    </w:p>
    <w:p w:rsidR="00407B27" w:rsidRDefault="00974A66" w:rsidP="00306F09">
      <w:pPr>
        <w:jc w:val="both"/>
        <w:rPr>
          <w:rFonts w:asciiTheme="majorBidi" w:hAnsiTheme="majorBidi" w:cstheme="majorBidi"/>
          <w:i/>
          <w:iCs/>
          <w:color w:val="0070C0"/>
          <w:sz w:val="52"/>
          <w:szCs w:val="52"/>
        </w:rPr>
      </w:pPr>
      <w:r>
        <w:rPr>
          <w:rFonts w:asciiTheme="majorBidi" w:hAnsiTheme="majorBidi" w:cstheme="majorBidi"/>
          <w:i/>
          <w:iCs/>
          <w:color w:val="0070C0"/>
          <w:sz w:val="52"/>
          <w:szCs w:val="52"/>
        </w:rPr>
        <w:t xml:space="preserve">                  </w:t>
      </w:r>
      <w:r w:rsidR="00407B27" w:rsidRPr="00407B27">
        <w:rPr>
          <w:rFonts w:asciiTheme="majorBidi" w:hAnsiTheme="majorBidi" w:cstheme="majorBidi"/>
          <w:i/>
          <w:iCs/>
          <w:color w:val="0070C0"/>
          <w:sz w:val="52"/>
          <w:szCs w:val="52"/>
        </w:rPr>
        <w:t xml:space="preserve"> </w:t>
      </w:r>
      <w:r w:rsidR="00407B27" w:rsidRPr="009E3BD0">
        <w:rPr>
          <w:rFonts w:asciiTheme="majorBidi" w:hAnsiTheme="majorBidi" w:cstheme="majorBidi"/>
          <w:i/>
          <w:iCs/>
          <w:color w:val="FF0000"/>
          <w:sz w:val="52"/>
          <w:szCs w:val="52"/>
        </w:rPr>
        <w:t>Project Team</w:t>
      </w:r>
    </w:p>
    <w:p w:rsidR="00407B27" w:rsidRDefault="00407B27" w:rsidP="00306F09">
      <w:pPr>
        <w:jc w:val="both"/>
        <w:rPr>
          <w:rFonts w:asciiTheme="majorBidi" w:hAnsiTheme="majorBidi" w:cstheme="majorBidi"/>
          <w:i/>
          <w:iCs/>
          <w:color w:val="0070C0"/>
          <w:sz w:val="52"/>
          <w:szCs w:val="52"/>
        </w:rPr>
      </w:pPr>
    </w:p>
    <w:p w:rsidR="00407B27" w:rsidRPr="009E3BD0" w:rsidRDefault="00407B27" w:rsidP="00306F09">
      <w:pPr>
        <w:jc w:val="both"/>
        <w:rPr>
          <w:rFonts w:asciiTheme="majorBidi" w:hAnsiTheme="majorBidi" w:cstheme="majorBidi"/>
          <w:i/>
          <w:iCs/>
          <w:color w:val="0070C0"/>
          <w:sz w:val="40"/>
          <w:szCs w:val="40"/>
        </w:rPr>
      </w:pPr>
      <w:r w:rsidRPr="009E3BD0">
        <w:rPr>
          <w:rFonts w:asciiTheme="majorBidi" w:hAnsiTheme="majorBidi" w:cstheme="majorBidi"/>
          <w:i/>
          <w:iCs/>
          <w:color w:val="0070C0"/>
          <w:sz w:val="40"/>
          <w:szCs w:val="40"/>
        </w:rPr>
        <w:t>1-mohamed abdl ghfar(leader)</w:t>
      </w:r>
    </w:p>
    <w:p w:rsidR="00407B27" w:rsidRPr="009E3BD0" w:rsidRDefault="00407B27" w:rsidP="00306F09">
      <w:pPr>
        <w:jc w:val="both"/>
        <w:rPr>
          <w:rFonts w:asciiTheme="majorBidi" w:hAnsiTheme="majorBidi" w:cstheme="majorBidi"/>
          <w:i/>
          <w:iCs/>
          <w:color w:val="0070C0"/>
          <w:sz w:val="40"/>
          <w:szCs w:val="40"/>
        </w:rPr>
      </w:pPr>
      <w:r w:rsidRPr="009E3BD0">
        <w:rPr>
          <w:rFonts w:asciiTheme="majorBidi" w:hAnsiTheme="majorBidi" w:cstheme="majorBidi"/>
          <w:i/>
          <w:iCs/>
          <w:color w:val="0070C0"/>
          <w:sz w:val="40"/>
          <w:szCs w:val="40"/>
        </w:rPr>
        <w:t>2-mohamed saeed hosny</w:t>
      </w:r>
    </w:p>
    <w:p w:rsidR="00407B27" w:rsidRPr="009E3BD0" w:rsidRDefault="00407B27" w:rsidP="00306F09">
      <w:pPr>
        <w:jc w:val="both"/>
        <w:rPr>
          <w:rFonts w:asciiTheme="majorBidi" w:hAnsiTheme="majorBidi" w:cstheme="majorBidi"/>
          <w:i/>
          <w:iCs/>
          <w:color w:val="0070C0"/>
          <w:sz w:val="40"/>
          <w:szCs w:val="40"/>
        </w:rPr>
      </w:pPr>
      <w:r w:rsidRPr="009E3BD0">
        <w:rPr>
          <w:rFonts w:asciiTheme="majorBidi" w:hAnsiTheme="majorBidi" w:cstheme="majorBidi"/>
          <w:i/>
          <w:iCs/>
          <w:color w:val="0070C0"/>
          <w:sz w:val="40"/>
          <w:szCs w:val="40"/>
        </w:rPr>
        <w:t>3-mohamed abdl Rahman araby</w:t>
      </w:r>
    </w:p>
    <w:p w:rsidR="009E3BD0" w:rsidRPr="009E3BD0" w:rsidRDefault="009E3BD0" w:rsidP="00306F09">
      <w:pPr>
        <w:jc w:val="both"/>
        <w:rPr>
          <w:rFonts w:asciiTheme="majorBidi" w:hAnsiTheme="majorBidi" w:cstheme="majorBidi"/>
          <w:i/>
          <w:iCs/>
          <w:color w:val="0070C0"/>
          <w:sz w:val="40"/>
          <w:szCs w:val="40"/>
        </w:rPr>
      </w:pPr>
      <w:r w:rsidRPr="009E3BD0">
        <w:rPr>
          <w:rFonts w:asciiTheme="majorBidi" w:hAnsiTheme="majorBidi" w:cstheme="majorBidi"/>
          <w:i/>
          <w:iCs/>
          <w:color w:val="0070C0"/>
          <w:sz w:val="40"/>
          <w:szCs w:val="40"/>
        </w:rPr>
        <w:t>4-mohamed abdl sammed helmy</w:t>
      </w:r>
    </w:p>
    <w:p w:rsidR="009E3BD0" w:rsidRPr="009E3BD0" w:rsidRDefault="009E3BD0" w:rsidP="00306F09">
      <w:pPr>
        <w:jc w:val="both"/>
        <w:rPr>
          <w:rFonts w:asciiTheme="majorBidi" w:hAnsiTheme="majorBidi" w:cstheme="majorBidi"/>
          <w:i/>
          <w:iCs/>
          <w:color w:val="0070C0"/>
          <w:sz w:val="40"/>
          <w:szCs w:val="40"/>
        </w:rPr>
      </w:pPr>
      <w:r w:rsidRPr="009E3BD0">
        <w:rPr>
          <w:rFonts w:asciiTheme="majorBidi" w:hAnsiTheme="majorBidi" w:cstheme="majorBidi"/>
          <w:i/>
          <w:iCs/>
          <w:color w:val="0070C0"/>
          <w:sz w:val="40"/>
          <w:szCs w:val="40"/>
        </w:rPr>
        <w:t xml:space="preserve">5-mohamed sabry ahmed </w:t>
      </w:r>
    </w:p>
    <w:p w:rsidR="009E3BD0" w:rsidRPr="009E3BD0" w:rsidRDefault="009E3BD0" w:rsidP="00306F09">
      <w:pPr>
        <w:jc w:val="both"/>
        <w:rPr>
          <w:rFonts w:asciiTheme="majorBidi" w:hAnsiTheme="majorBidi" w:cstheme="majorBidi"/>
          <w:i/>
          <w:iCs/>
          <w:color w:val="0070C0"/>
          <w:sz w:val="40"/>
          <w:szCs w:val="40"/>
        </w:rPr>
      </w:pPr>
      <w:r w:rsidRPr="009E3BD0">
        <w:rPr>
          <w:rFonts w:asciiTheme="majorBidi" w:hAnsiTheme="majorBidi" w:cstheme="majorBidi"/>
          <w:i/>
          <w:iCs/>
          <w:color w:val="0070C0"/>
          <w:sz w:val="40"/>
          <w:szCs w:val="40"/>
        </w:rPr>
        <w:t>6-mohamed Reda Mansour</w:t>
      </w:r>
    </w:p>
    <w:p w:rsidR="009E3BD0" w:rsidRPr="009E3BD0" w:rsidRDefault="009E3BD0" w:rsidP="00306F09">
      <w:pPr>
        <w:jc w:val="both"/>
        <w:rPr>
          <w:rFonts w:asciiTheme="majorBidi" w:hAnsiTheme="majorBidi" w:cstheme="majorBidi"/>
          <w:i/>
          <w:iCs/>
          <w:color w:val="0070C0"/>
          <w:sz w:val="40"/>
          <w:szCs w:val="40"/>
        </w:rPr>
      </w:pPr>
      <w:r w:rsidRPr="009E3BD0">
        <w:rPr>
          <w:rFonts w:asciiTheme="majorBidi" w:hAnsiTheme="majorBidi" w:cstheme="majorBidi"/>
          <w:i/>
          <w:iCs/>
          <w:color w:val="0070C0"/>
          <w:sz w:val="40"/>
          <w:szCs w:val="40"/>
        </w:rPr>
        <w:t>7-mohamed abdl baset ameen</w:t>
      </w:r>
    </w:p>
    <w:p w:rsidR="00407B27" w:rsidRPr="00407B27" w:rsidRDefault="00407B27" w:rsidP="00306F09">
      <w:pPr>
        <w:jc w:val="both"/>
        <w:rPr>
          <w:rFonts w:asciiTheme="majorBidi" w:hAnsiTheme="majorBidi" w:cstheme="majorBidi"/>
          <w:i/>
          <w:iCs/>
          <w:color w:val="0070C0"/>
          <w:sz w:val="52"/>
          <w:szCs w:val="52"/>
        </w:rPr>
      </w:pPr>
    </w:p>
    <w:p w:rsidR="00407B27" w:rsidRPr="00407B27" w:rsidRDefault="00407B27" w:rsidP="00306F09">
      <w:pPr>
        <w:ind w:left="3827"/>
        <w:contextualSpacing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:rsidR="00C6554A" w:rsidRDefault="00C6554A" w:rsidP="00306F09">
      <w:pPr>
        <w:pStyle w:val="ContactInfo"/>
        <w:jc w:val="both"/>
      </w:pPr>
      <w:r>
        <w:br w:type="page"/>
      </w:r>
    </w:p>
    <w:p w:rsidR="009E3BD0" w:rsidRDefault="009E3BD0" w:rsidP="00306F09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color w:val="FF0000"/>
          <w:sz w:val="40"/>
          <w:szCs w:val="40"/>
          <w:lang w:bidi="ar-EG"/>
        </w:rPr>
      </w:pPr>
      <w:r w:rsidRPr="00BD108B">
        <w:rPr>
          <w:rFonts w:asciiTheme="majorBidi" w:eastAsia="Times New Roman" w:hAnsiTheme="majorBidi" w:cstheme="majorBidi"/>
          <w:b/>
          <w:bCs/>
          <w:noProof/>
          <w:color w:val="FF0000"/>
          <w:sz w:val="40"/>
          <w:szCs w:val="40"/>
          <w:lang w:bidi="ar-EG"/>
        </w:rPr>
        <w:lastRenderedPageBreak/>
        <w:t>Abstract</w:t>
      </w:r>
    </w:p>
    <w:p w:rsidR="00974A66" w:rsidRPr="00BD108B" w:rsidRDefault="00974A66" w:rsidP="00306F09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noProof/>
          <w:color w:val="FF0000"/>
          <w:sz w:val="40"/>
          <w:szCs w:val="40"/>
          <w:lang w:bidi="ar-EG"/>
        </w:rPr>
      </w:pPr>
    </w:p>
    <w:p w:rsidR="00B31D55" w:rsidRPr="00B31D55" w:rsidRDefault="00B31D55" w:rsidP="00B31D55">
      <w:pPr>
        <w:jc w:val="both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31D55">
        <w:rPr>
          <w:rFonts w:asciiTheme="majorBidi" w:hAnsiTheme="majorBidi" w:cstheme="majorBidi"/>
          <w:b/>
          <w:bCs/>
          <w:sz w:val="28"/>
          <w:szCs w:val="28"/>
          <w:lang w:bidi="ar-EG"/>
        </w:rPr>
        <w:t>In this project , we are create a game which called load runner .</w:t>
      </w:r>
    </w:p>
    <w:p w:rsidR="00B31D55" w:rsidRPr="00B31D55" w:rsidRDefault="00B31D55" w:rsidP="00B31D55">
      <w:pPr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B31D55">
        <w:rPr>
          <w:rFonts w:asciiTheme="majorBidi" w:hAnsiTheme="majorBidi" w:cstheme="majorBidi"/>
          <w:b/>
          <w:bCs/>
          <w:sz w:val="28"/>
          <w:szCs w:val="28"/>
          <w:lang w:bidi="ar-EG"/>
        </w:rPr>
        <w:t>This game considered entertainment for the user .</w:t>
      </w:r>
    </w:p>
    <w:p w:rsidR="004743B7" w:rsidRDefault="004743B7" w:rsidP="00306F09">
      <w:pPr>
        <w:jc w:val="both"/>
        <w:rPr>
          <w:lang w:bidi="ar-EG"/>
        </w:rPr>
      </w:pPr>
    </w:p>
    <w:p w:rsidR="004743B7" w:rsidRDefault="004743B7" w:rsidP="00306F09">
      <w:pPr>
        <w:jc w:val="both"/>
      </w:pPr>
    </w:p>
    <w:p w:rsidR="004743B7" w:rsidRDefault="004743B7" w:rsidP="00306F09">
      <w:pPr>
        <w:jc w:val="both"/>
      </w:pPr>
    </w:p>
    <w:p w:rsidR="004743B7" w:rsidRDefault="004743B7" w:rsidP="00306F09">
      <w:pPr>
        <w:pBdr>
          <w:bottom w:val="dotted" w:sz="24" w:space="1" w:color="auto"/>
        </w:pBdr>
        <w:jc w:val="both"/>
      </w:pPr>
    </w:p>
    <w:p w:rsidR="00974A66" w:rsidRDefault="004743B7" w:rsidP="00306F09">
      <w:pPr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 xml:space="preserve">                                    </w:t>
      </w:r>
    </w:p>
    <w:p w:rsidR="00974A66" w:rsidRDefault="00974A66" w:rsidP="00306F09">
      <w:pPr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:rsidR="00974A66" w:rsidRDefault="00974A66" w:rsidP="00306F09">
      <w:pPr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:rsidR="00974A66" w:rsidRDefault="00974A66" w:rsidP="00306F09">
      <w:pPr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:rsidR="004743B7" w:rsidRDefault="00974A66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 xml:space="preserve">                            </w:t>
      </w:r>
      <w:r w:rsidR="004743B7" w:rsidRPr="00BD108B"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>Introduction</w:t>
      </w:r>
    </w:p>
    <w:p w:rsidR="00383BC2" w:rsidRDefault="004743B7" w:rsidP="00306F09">
      <w:pPr>
        <w:jc w:val="both"/>
        <w:rPr>
          <w:rFonts w:cs="Aharoni"/>
          <w:b/>
          <w:bCs/>
          <w:sz w:val="32"/>
          <w:szCs w:val="32"/>
        </w:rPr>
      </w:pPr>
      <w:r w:rsidRPr="004743B7">
        <w:rPr>
          <w:rFonts w:cs="Aharoni"/>
          <w:b/>
          <w:bCs/>
          <w:sz w:val="32"/>
          <w:szCs w:val="32"/>
        </w:rPr>
        <w:t xml:space="preserve">This game is about the </w:t>
      </w:r>
      <w:r w:rsidR="00383BC2">
        <w:rPr>
          <w:rFonts w:cs="Aharoni"/>
          <w:b/>
          <w:bCs/>
          <w:sz w:val="32"/>
          <w:szCs w:val="32"/>
        </w:rPr>
        <w:t xml:space="preserve">thief </w:t>
      </w:r>
      <w:r w:rsidRPr="004743B7">
        <w:rPr>
          <w:rFonts w:cs="Aharoni"/>
          <w:b/>
          <w:bCs/>
          <w:sz w:val="32"/>
          <w:szCs w:val="32"/>
        </w:rPr>
        <w:t xml:space="preserve"> </w:t>
      </w:r>
      <w:r w:rsidR="00383BC2">
        <w:rPr>
          <w:rFonts w:cs="Aharoni"/>
          <w:b/>
          <w:bCs/>
          <w:sz w:val="32"/>
          <w:szCs w:val="32"/>
        </w:rPr>
        <w:t>running</w:t>
      </w:r>
      <w:r w:rsidRPr="004743B7">
        <w:rPr>
          <w:rFonts w:cs="Aharoni"/>
          <w:b/>
          <w:bCs/>
          <w:sz w:val="32"/>
          <w:szCs w:val="32"/>
        </w:rPr>
        <w:t xml:space="preserve"> on the bricks trying to steal gold </w:t>
      </w:r>
      <w:r w:rsidR="00383BC2">
        <w:rPr>
          <w:rFonts w:cs="Aharoni"/>
          <w:b/>
          <w:bCs/>
          <w:sz w:val="32"/>
          <w:szCs w:val="32"/>
        </w:rPr>
        <w:t>.</w:t>
      </w:r>
    </w:p>
    <w:p w:rsidR="004743B7" w:rsidRPr="004743B7" w:rsidRDefault="004743B7" w:rsidP="00306F09">
      <w:pPr>
        <w:jc w:val="both"/>
        <w:rPr>
          <w:rFonts w:cs="Aharoni"/>
          <w:b/>
          <w:bCs/>
          <w:sz w:val="32"/>
          <w:szCs w:val="32"/>
        </w:rPr>
      </w:pPr>
      <w:r w:rsidRPr="004743B7">
        <w:rPr>
          <w:rFonts w:cs="Aharoni"/>
          <w:b/>
          <w:bCs/>
          <w:sz w:val="32"/>
          <w:szCs w:val="32"/>
        </w:rPr>
        <w:t xml:space="preserve"> there is a group of zombies trying to prevent him ...</w:t>
      </w:r>
    </w:p>
    <w:p w:rsidR="004743B7" w:rsidRPr="004743B7" w:rsidRDefault="004743B7" w:rsidP="00306F09">
      <w:pPr>
        <w:jc w:val="both"/>
        <w:rPr>
          <w:rFonts w:cs="Aharoni"/>
          <w:b/>
          <w:bCs/>
          <w:sz w:val="32"/>
          <w:szCs w:val="32"/>
        </w:rPr>
      </w:pPr>
      <w:r w:rsidRPr="004743B7">
        <w:rPr>
          <w:rFonts w:cs="Aharoni"/>
          <w:b/>
          <w:bCs/>
          <w:sz w:val="32"/>
          <w:szCs w:val="32"/>
        </w:rPr>
        <w:t>This player can break the rocks to get rid of the zomby.</w:t>
      </w:r>
    </w:p>
    <w:p w:rsidR="00526C02" w:rsidRPr="004743B7" w:rsidRDefault="00526C02" w:rsidP="00306F09">
      <w:pPr>
        <w:jc w:val="both"/>
        <w:rPr>
          <w:rFonts w:cs="Aharoni"/>
          <w:b/>
          <w:bCs/>
          <w:sz w:val="32"/>
          <w:szCs w:val="32"/>
        </w:rPr>
      </w:pPr>
      <w:r w:rsidRPr="004743B7">
        <w:rPr>
          <w:rFonts w:cs="Aharoni"/>
          <w:b/>
          <w:bCs/>
          <w:sz w:val="32"/>
          <w:szCs w:val="32"/>
        </w:rPr>
        <w:t xml:space="preserve">The game consists of </w:t>
      </w:r>
      <w:r>
        <w:rPr>
          <w:rFonts w:cs="Aharoni"/>
          <w:b/>
          <w:bCs/>
          <w:sz w:val="32"/>
          <w:szCs w:val="32"/>
        </w:rPr>
        <w:t xml:space="preserve">5 </w:t>
      </w:r>
      <w:r w:rsidRPr="004743B7">
        <w:rPr>
          <w:rFonts w:cs="Aharoni"/>
          <w:b/>
          <w:bCs/>
          <w:sz w:val="32"/>
          <w:szCs w:val="32"/>
        </w:rPr>
        <w:t>levels</w:t>
      </w:r>
    </w:p>
    <w:p w:rsidR="00383BC2" w:rsidRDefault="00383BC2" w:rsidP="00306F09">
      <w:pPr>
        <w:jc w:val="both"/>
        <w:rPr>
          <w:rFonts w:cs="Aharoni"/>
          <w:b/>
          <w:bCs/>
          <w:sz w:val="32"/>
          <w:szCs w:val="32"/>
        </w:rPr>
      </w:pPr>
    </w:p>
    <w:p w:rsidR="00383BC2" w:rsidRDefault="00383BC2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br w:type="page"/>
      </w:r>
    </w:p>
    <w:p w:rsidR="00383BC2" w:rsidRDefault="00383BC2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lastRenderedPageBreak/>
        <w:t xml:space="preserve">                               </w:t>
      </w:r>
      <w:r w:rsidRPr="00BD108B"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>Program Interface</w:t>
      </w:r>
    </w:p>
    <w:p w:rsidR="00B31D55" w:rsidRDefault="00B31D55" w:rsidP="00306F09">
      <w:pPr>
        <w:jc w:val="both"/>
        <w:rPr>
          <w:rFonts w:cs="Aharoni"/>
          <w:b/>
          <w:bCs/>
          <w:sz w:val="32"/>
          <w:szCs w:val="32"/>
        </w:rPr>
      </w:pPr>
    </w:p>
    <w:p w:rsidR="00B31D55" w:rsidRDefault="00B31D55" w:rsidP="00306F09">
      <w:pPr>
        <w:jc w:val="both"/>
        <w:rPr>
          <w:rFonts w:cs="Aharoni"/>
          <w:b/>
          <w:bCs/>
          <w:sz w:val="32"/>
          <w:szCs w:val="32"/>
        </w:rPr>
      </w:pPr>
      <w:r w:rsidRPr="00526C02">
        <w:rPr>
          <w:rFonts w:cs="Aharoni"/>
          <w:b/>
          <w:bCs/>
          <w:noProof/>
          <w:sz w:val="32"/>
          <w:szCs w:val="32"/>
        </w:rPr>
        <w:drawing>
          <wp:inline distT="0" distB="0" distL="0" distR="0" wp14:anchorId="44F6DB82" wp14:editId="4D4FE770">
            <wp:extent cx="5486400" cy="2776855"/>
            <wp:effectExtent l="0" t="0" r="0" b="4445"/>
            <wp:docPr id="3" name="Picture 3" descr="C:\Users\mohamed reda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ed reda\Pictures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C2" w:rsidRDefault="00383BC2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This section explains how the user can play the game.</w:t>
      </w:r>
    </w:p>
    <w:p w:rsidR="00383BC2" w:rsidRDefault="00383BC2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I</w:t>
      </w:r>
      <w:r w:rsidR="00B31D55">
        <w:rPr>
          <w:rFonts w:cs="Aharoni"/>
          <w:b/>
          <w:bCs/>
          <w:sz w:val="32"/>
          <w:szCs w:val="32"/>
        </w:rPr>
        <w:t>s</w:t>
      </w:r>
      <w:r>
        <w:rPr>
          <w:rFonts w:cs="Aharoni"/>
          <w:b/>
          <w:bCs/>
          <w:sz w:val="32"/>
          <w:szCs w:val="32"/>
        </w:rPr>
        <w:t xml:space="preserve"> the first frame there four button he can </w:t>
      </w:r>
    </w:p>
    <w:p w:rsidR="00383BC2" w:rsidRDefault="00B31D55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     </w:t>
      </w:r>
      <w:r w:rsidR="00383BC2">
        <w:rPr>
          <w:rFonts w:cs="Aharoni"/>
          <w:b/>
          <w:bCs/>
          <w:sz w:val="32"/>
          <w:szCs w:val="32"/>
        </w:rPr>
        <w:t>1-choose start game button to start game</w:t>
      </w:r>
    </w:p>
    <w:p w:rsidR="00383BC2" w:rsidRDefault="00B31D55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     </w:t>
      </w:r>
      <w:r w:rsidR="00383BC2">
        <w:rPr>
          <w:rFonts w:cs="Aharoni"/>
          <w:b/>
          <w:bCs/>
          <w:sz w:val="32"/>
          <w:szCs w:val="32"/>
        </w:rPr>
        <w:t>2-choose help to learn about game moves</w:t>
      </w:r>
    </w:p>
    <w:p w:rsidR="00383BC2" w:rsidRDefault="00B31D55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     </w:t>
      </w:r>
      <w:r w:rsidR="00383BC2">
        <w:rPr>
          <w:rFonts w:cs="Aharoni"/>
          <w:b/>
          <w:bCs/>
          <w:sz w:val="32"/>
          <w:szCs w:val="32"/>
        </w:rPr>
        <w:t>3-choose like to communicate with us in facebook</w:t>
      </w:r>
    </w:p>
    <w:p w:rsidR="00526C02" w:rsidRDefault="00B31D55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     </w:t>
      </w:r>
      <w:r w:rsidR="00383BC2">
        <w:rPr>
          <w:rFonts w:cs="Aharoni"/>
          <w:b/>
          <w:bCs/>
          <w:sz w:val="32"/>
          <w:szCs w:val="32"/>
        </w:rPr>
        <w:t>4-choose Exit to leave game</w:t>
      </w: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526C02" w:rsidRDefault="00526C02" w:rsidP="00306F09">
      <w:pPr>
        <w:jc w:val="both"/>
        <w:rPr>
          <w:rFonts w:cs="Aharoni"/>
          <w:b/>
          <w:bCs/>
          <w:sz w:val="32"/>
          <w:szCs w:val="32"/>
        </w:rPr>
      </w:pPr>
    </w:p>
    <w:p w:rsidR="00526C02" w:rsidRDefault="00526C02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br w:type="page"/>
      </w:r>
    </w:p>
    <w:p w:rsidR="00526C02" w:rsidRDefault="00526C02" w:rsidP="00306F09">
      <w:pPr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lastRenderedPageBreak/>
        <w:t xml:space="preserve">                     p</w:t>
      </w:r>
      <w:r w:rsidRPr="00250E15"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>rogram Structure</w:t>
      </w:r>
    </w:p>
    <w:p w:rsidR="00526C02" w:rsidRDefault="00526C02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This section explains how the game consist of</w:t>
      </w:r>
    </w:p>
    <w:p w:rsidR="00526C02" w:rsidRDefault="00526C02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The main parts of game is </w:t>
      </w:r>
    </w:p>
    <w:p w:rsidR="00526C02" w:rsidRDefault="00974A66" w:rsidP="00306F09">
      <w:pPr>
        <w:pStyle w:val="ListParagraph"/>
        <w:numPr>
          <w:ilvl w:val="0"/>
          <w:numId w:val="18"/>
        </w:num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 </w:t>
      </w:r>
      <w:r w:rsidR="00526C02">
        <w:rPr>
          <w:rFonts w:cs="Aharoni"/>
          <w:b/>
          <w:bCs/>
          <w:sz w:val="32"/>
          <w:szCs w:val="32"/>
        </w:rPr>
        <w:t>Graphics</w:t>
      </w:r>
    </w:p>
    <w:p w:rsidR="00526C02" w:rsidRDefault="00526C02" w:rsidP="00306F09">
      <w:pPr>
        <w:pStyle w:val="ListParagraph"/>
        <w:numPr>
          <w:ilvl w:val="0"/>
          <w:numId w:val="18"/>
        </w:num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Player </w:t>
      </w:r>
    </w:p>
    <w:p w:rsidR="00526C02" w:rsidRDefault="00526C02" w:rsidP="00306F09">
      <w:pPr>
        <w:pStyle w:val="ListParagraph"/>
        <w:numPr>
          <w:ilvl w:val="0"/>
          <w:numId w:val="18"/>
        </w:num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Zombie</w:t>
      </w:r>
    </w:p>
    <w:p w:rsidR="00974A66" w:rsidRDefault="00526C02" w:rsidP="00306F09">
      <w:pPr>
        <w:pStyle w:val="ListParagraph"/>
        <w:numPr>
          <w:ilvl w:val="0"/>
          <w:numId w:val="18"/>
        </w:numPr>
        <w:pBdr>
          <w:bottom w:val="dotted" w:sz="24" w:space="1" w:color="auto"/>
        </w:pBd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Coin</w:t>
      </w:r>
    </w:p>
    <w:p w:rsidR="00974A66" w:rsidRDefault="00974A66" w:rsidP="00306F09">
      <w:pPr>
        <w:pBdr>
          <w:bottom w:val="dotted" w:sz="24" w:space="1" w:color="auto"/>
        </w:pBd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And other classes.</w:t>
      </w:r>
    </w:p>
    <w:p w:rsidR="00974A66" w:rsidRPr="00974A66" w:rsidRDefault="00974A66" w:rsidP="00306F09">
      <w:pPr>
        <w:pBdr>
          <w:bottom w:val="dotted" w:sz="24" w:space="1" w:color="auto"/>
        </w:pBdr>
        <w:ind w:left="360"/>
        <w:jc w:val="both"/>
        <w:rPr>
          <w:rFonts w:cs="Aharoni"/>
          <w:b/>
          <w:bCs/>
          <w:sz w:val="32"/>
          <w:szCs w:val="32"/>
        </w:rPr>
      </w:pPr>
    </w:p>
    <w:p w:rsidR="00974A66" w:rsidRPr="00536E36" w:rsidRDefault="00536E36" w:rsidP="00306F09">
      <w:p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  </w:t>
      </w:r>
      <w:r w:rsidR="00974A66" w:rsidRP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</w:t>
      </w:r>
      <w:r w:rsidR="00974A66" w:rsidRPr="00536E36">
        <w:rPr>
          <w:rFonts w:asciiTheme="minorBidi" w:hAnsiTheme="minorBidi"/>
          <w:b/>
          <w:bCs/>
          <w:color w:val="00ADDC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-Graphics</w:t>
      </w:r>
    </w:p>
    <w:p w:rsidR="00536E36" w:rsidRDefault="00536E36" w:rsidP="00306F09">
      <w:pPr>
        <w:tabs>
          <w:tab w:val="left" w:pos="7845"/>
        </w:tabs>
        <w:jc w:val="both"/>
        <w:rPr>
          <w:rFonts w:cs="Aharoni"/>
          <w:b/>
          <w:bCs/>
          <w:color w:val="00ADDC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cs="Aharoni"/>
          <w:b/>
          <w:bCs/>
          <w:color w:val="00ADDC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  <w:r w:rsidRPr="00536E36">
        <w:rPr>
          <w:rFonts w:cs="Aharoni"/>
          <w:b/>
          <w:bCs/>
          <w:noProof/>
          <w:color w:val="00ADDC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50927C2D" wp14:editId="1EB2B306">
            <wp:extent cx="666750" cy="571500"/>
            <wp:effectExtent l="0" t="0" r="0" b="0"/>
            <wp:docPr id="5" name="Picture 5" descr="C:\Users\mohamed reda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ed reda\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haroni"/>
          <w:b/>
          <w:bCs/>
          <w:color w:val="00ADDC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</w:t>
      </w:r>
      <w:r w:rsidRPr="00536E36">
        <w:rPr>
          <w:rFonts w:cs="Aharoni"/>
          <w:b/>
          <w:bCs/>
          <w:noProof/>
          <w:color w:val="00ADDC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>
            <wp:extent cx="609600" cy="609600"/>
            <wp:effectExtent l="0" t="0" r="0" b="0"/>
            <wp:docPr id="7" name="Picture 7" descr="D:\New folder (10)\New folder (10)\TileGame\res\texture\player_stand_u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ew folder (10)\New folder (10)\TileGame\res\texture\player_stand_up\p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haroni"/>
          <w:b/>
          <w:bCs/>
          <w:color w:val="00ADDC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</w:t>
      </w:r>
      <w:r w:rsidRPr="00536E36">
        <w:rPr>
          <w:rFonts w:cs="Aharoni"/>
          <w:b/>
          <w:bCs/>
          <w:noProof/>
          <w:color w:val="00ADDC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>
            <wp:extent cx="609600" cy="609600"/>
            <wp:effectExtent l="0" t="0" r="0" b="0"/>
            <wp:docPr id="8" name="Picture 8" descr="D:\New folder (10)\New folder (10)\TileGame\res\texture\zompy_stand_u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ew folder (10)\New folder (10)\TileGame\res\texture\zompy_stand_up\p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haroni"/>
          <w:b/>
          <w:bCs/>
          <w:color w:val="00ADDC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</w:t>
      </w:r>
      <w:r w:rsidRPr="00536E36">
        <w:rPr>
          <w:rFonts w:cs="Aharoni"/>
          <w:b/>
          <w:bCs/>
          <w:noProof/>
          <w:color w:val="00ADDC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>
            <wp:extent cx="609600" cy="609600"/>
            <wp:effectExtent l="0" t="0" r="0" b="0"/>
            <wp:docPr id="9" name="Picture 9" descr="D:\New folder (10)\New folder (10)\TileGame\res\texture\coins\co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ew folder (10)\New folder (10)\TileGame\res\texture\coins\coin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AED" w:rsidRDefault="001C4AED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Is about of images that appear at the back of the game such brick,</w:t>
      </w:r>
      <w:r w:rsidR="00974A66">
        <w:rPr>
          <w:rFonts w:cs="Aharoni"/>
          <w:b/>
          <w:bCs/>
          <w:sz w:val="32"/>
          <w:szCs w:val="32"/>
        </w:rPr>
        <w:t xml:space="preserve"> </w:t>
      </w:r>
      <w:r w:rsidR="00306F09">
        <w:rPr>
          <w:rFonts w:cs="Aharoni"/>
          <w:b/>
          <w:bCs/>
          <w:sz w:val="32"/>
          <w:szCs w:val="32"/>
        </w:rPr>
        <w:t>coin,</w:t>
      </w:r>
      <w:r w:rsidR="00974A66">
        <w:rPr>
          <w:rFonts w:cs="Aharoni"/>
          <w:b/>
          <w:bCs/>
          <w:sz w:val="32"/>
          <w:szCs w:val="32"/>
        </w:rPr>
        <w:t xml:space="preserve"> </w:t>
      </w:r>
      <w:r>
        <w:rPr>
          <w:rFonts w:cs="Aharoni"/>
          <w:b/>
          <w:bCs/>
          <w:sz w:val="32"/>
          <w:szCs w:val="32"/>
        </w:rPr>
        <w:t xml:space="preserve">player and </w:t>
      </w:r>
      <w:r w:rsidR="00306F09">
        <w:rPr>
          <w:rFonts w:cs="Aharoni"/>
          <w:b/>
          <w:bCs/>
          <w:sz w:val="32"/>
          <w:szCs w:val="32"/>
        </w:rPr>
        <w:t>zomby.</w:t>
      </w:r>
    </w:p>
    <w:p w:rsidR="001C4AED" w:rsidRDefault="001C4AED" w:rsidP="00306F09">
      <w:pPr>
        <w:jc w:val="both"/>
        <w:rPr>
          <w:rFonts w:cs="Aharoni"/>
          <w:b/>
          <w:bCs/>
          <w:sz w:val="32"/>
          <w:szCs w:val="32"/>
        </w:rPr>
      </w:pPr>
    </w:p>
    <w:p w:rsidR="001C4AED" w:rsidRDefault="001C4AED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Graphics consists of several class such</w:t>
      </w:r>
    </w:p>
    <w:p w:rsidR="001C4AED" w:rsidRPr="001C4AED" w:rsidRDefault="001C4AED" w:rsidP="00306F09">
      <w:pPr>
        <w:pStyle w:val="ListParagraph"/>
        <w:numPr>
          <w:ilvl w:val="1"/>
          <w:numId w:val="20"/>
        </w:numPr>
        <w:jc w:val="both"/>
        <w:rPr>
          <w:rFonts w:cs="Aharoni"/>
          <w:b/>
          <w:bCs/>
          <w:sz w:val="32"/>
          <w:szCs w:val="32"/>
        </w:rPr>
      </w:pPr>
      <w:r w:rsidRPr="001C4AED">
        <w:rPr>
          <w:rFonts w:cs="Aharoni"/>
          <w:b/>
          <w:bCs/>
          <w:sz w:val="32"/>
          <w:szCs w:val="32"/>
        </w:rPr>
        <w:t>Imageloader</w:t>
      </w:r>
      <w:r>
        <w:rPr>
          <w:rFonts w:cs="Aharoni"/>
          <w:b/>
          <w:bCs/>
          <w:sz w:val="32"/>
          <w:szCs w:val="32"/>
        </w:rPr>
        <w:t xml:space="preserve"> class</w:t>
      </w:r>
    </w:p>
    <w:p w:rsidR="001C4AED" w:rsidRPr="001C4AED" w:rsidRDefault="001C4AED" w:rsidP="00306F09">
      <w:pPr>
        <w:pStyle w:val="ListParagraph"/>
        <w:numPr>
          <w:ilvl w:val="1"/>
          <w:numId w:val="20"/>
        </w:numPr>
        <w:jc w:val="both"/>
        <w:rPr>
          <w:rFonts w:cs="Aharoni"/>
          <w:b/>
          <w:bCs/>
          <w:sz w:val="32"/>
          <w:szCs w:val="32"/>
        </w:rPr>
      </w:pPr>
      <w:r w:rsidRPr="001C4AED">
        <w:rPr>
          <w:rFonts w:cs="Aharoni"/>
          <w:b/>
          <w:bCs/>
          <w:sz w:val="32"/>
          <w:szCs w:val="32"/>
        </w:rPr>
        <w:t>SpriteSheet</w:t>
      </w:r>
      <w:r>
        <w:rPr>
          <w:rFonts w:cs="Aharoni"/>
          <w:b/>
          <w:bCs/>
          <w:sz w:val="32"/>
          <w:szCs w:val="32"/>
        </w:rPr>
        <w:t xml:space="preserve"> class</w:t>
      </w:r>
    </w:p>
    <w:p w:rsidR="001C4AED" w:rsidRPr="001C4AED" w:rsidRDefault="001C4AED" w:rsidP="00306F09">
      <w:pPr>
        <w:pStyle w:val="ListParagraph"/>
        <w:numPr>
          <w:ilvl w:val="1"/>
          <w:numId w:val="20"/>
        </w:numPr>
        <w:jc w:val="both"/>
        <w:rPr>
          <w:rFonts w:cs="Aharoni"/>
          <w:b/>
          <w:bCs/>
          <w:sz w:val="32"/>
          <w:szCs w:val="32"/>
        </w:rPr>
      </w:pPr>
      <w:r w:rsidRPr="001C4AED">
        <w:rPr>
          <w:rFonts w:cs="Aharoni"/>
          <w:b/>
          <w:bCs/>
          <w:sz w:val="32"/>
          <w:szCs w:val="32"/>
        </w:rPr>
        <w:t>Assets</w:t>
      </w:r>
      <w:r>
        <w:rPr>
          <w:rFonts w:cs="Aharoni"/>
          <w:b/>
          <w:bCs/>
          <w:sz w:val="32"/>
          <w:szCs w:val="32"/>
        </w:rPr>
        <w:t xml:space="preserve"> class</w:t>
      </w:r>
    </w:p>
    <w:p w:rsidR="001C4AED" w:rsidRPr="001C4AED" w:rsidRDefault="001C4AED" w:rsidP="00306F09">
      <w:pPr>
        <w:pStyle w:val="ListParagraph"/>
        <w:numPr>
          <w:ilvl w:val="1"/>
          <w:numId w:val="20"/>
        </w:numPr>
        <w:jc w:val="both"/>
        <w:rPr>
          <w:rFonts w:cs="Aharoni"/>
          <w:b/>
          <w:bCs/>
          <w:sz w:val="32"/>
          <w:szCs w:val="32"/>
        </w:rPr>
      </w:pPr>
      <w:r w:rsidRPr="001C4AED">
        <w:rPr>
          <w:rFonts w:cs="Aharoni"/>
          <w:b/>
          <w:bCs/>
          <w:sz w:val="32"/>
          <w:szCs w:val="32"/>
        </w:rPr>
        <w:t>Animation</w:t>
      </w:r>
      <w:r>
        <w:rPr>
          <w:rFonts w:cs="Aharoni"/>
          <w:b/>
          <w:bCs/>
          <w:sz w:val="32"/>
          <w:szCs w:val="32"/>
        </w:rPr>
        <w:t xml:space="preserve"> class</w:t>
      </w:r>
    </w:p>
    <w:p w:rsidR="001C4AED" w:rsidRDefault="001C4AED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This is </w:t>
      </w:r>
      <w:r w:rsidR="00306F09">
        <w:rPr>
          <w:rFonts w:cs="Aharoni"/>
          <w:b/>
          <w:bCs/>
          <w:sz w:val="32"/>
          <w:szCs w:val="32"/>
        </w:rPr>
        <w:t>some</w:t>
      </w:r>
      <w:r>
        <w:rPr>
          <w:rFonts w:cs="Aharoni"/>
          <w:b/>
          <w:bCs/>
          <w:sz w:val="32"/>
          <w:szCs w:val="32"/>
        </w:rPr>
        <w:t xml:space="preserve"> codes from this classes</w:t>
      </w:r>
    </w:p>
    <w:p w:rsidR="00306F09" w:rsidRPr="00306F09" w:rsidRDefault="00306F09" w:rsidP="00306F09">
      <w:pPr>
        <w:pStyle w:val="ListParagraph"/>
        <w:numPr>
          <w:ilvl w:val="0"/>
          <w:numId w:val="31"/>
        </w:numPr>
        <w:jc w:val="both"/>
        <w:rPr>
          <w:rFonts w:cs="Aharoni"/>
          <w:b/>
          <w:bCs/>
          <w:color w:val="EA157A" w:themeColor="accent2"/>
          <w:sz w:val="32"/>
          <w:szCs w:val="32"/>
        </w:rPr>
      </w:pPr>
      <w:r w:rsidRPr="00306F09">
        <w:rPr>
          <w:rFonts w:cs="Aharoni"/>
          <w:b/>
          <w:bCs/>
          <w:color w:val="EA157A" w:themeColor="accent2"/>
          <w:sz w:val="32"/>
          <w:szCs w:val="32"/>
        </w:rPr>
        <w:lastRenderedPageBreak/>
        <w:t>Image loader class</w:t>
      </w:r>
    </w:p>
    <w:p w:rsidR="00536E36" w:rsidRPr="00306F09" w:rsidRDefault="00536E36" w:rsidP="00306F09">
      <w:pPr>
        <w:jc w:val="both"/>
        <w:rPr>
          <w:rFonts w:asciiTheme="minorBidi" w:hAnsiTheme="minorBid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     </w:t>
      </w:r>
      <w:r w:rsidRPr="00306F09">
        <w:rPr>
          <w:rFonts w:asciiTheme="minorBidi" w:hAnsiTheme="minorBidi"/>
          <w:b/>
          <w:bCs/>
          <w:sz w:val="32"/>
          <w:szCs w:val="32"/>
        </w:rPr>
        <w:t>That use to load image</w:t>
      </w:r>
      <w:r w:rsidR="00306F09">
        <w:rPr>
          <w:rFonts w:asciiTheme="minorBidi" w:hAnsiTheme="minorBidi"/>
          <w:b/>
          <w:bCs/>
          <w:sz w:val="32"/>
          <w:szCs w:val="32"/>
        </w:rPr>
        <w:t>.</w:t>
      </w:r>
    </w:p>
    <w:p w:rsidR="001C4AED" w:rsidRPr="00A67CB4" w:rsidRDefault="00306F09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>Public</w:t>
      </w:r>
      <w:r w:rsidR="001C4AED" w:rsidRPr="00A67CB4">
        <w:rPr>
          <w:rFonts w:cs="Aharoni"/>
          <w:b/>
          <w:bCs/>
        </w:rPr>
        <w:t xml:space="preserve"> class </w:t>
      </w:r>
      <w:r w:rsidRPr="00A67CB4">
        <w:rPr>
          <w:rFonts w:cs="Aharoni"/>
          <w:b/>
          <w:bCs/>
        </w:rPr>
        <w:t>Image Loader</w:t>
      </w:r>
      <w:r w:rsidR="001C4AED" w:rsidRPr="00A67CB4">
        <w:rPr>
          <w:rFonts w:cs="Aharoni"/>
          <w:b/>
          <w:bCs/>
        </w:rPr>
        <w:t xml:space="preserve"> {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public static BufferedImage loadImage(String path){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try {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    return ImageIO.read(ImageLoader.class.getResource(path));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} catch (IOException e) {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    e.printStackTrace();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    System.exit(1);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}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return null;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}</w:t>
      </w:r>
    </w:p>
    <w:p w:rsidR="00A67CB4" w:rsidRDefault="00A67CB4" w:rsidP="00306F09">
      <w:pPr>
        <w:jc w:val="both"/>
        <w:rPr>
          <w:rFonts w:cs="Aharoni"/>
          <w:b/>
          <w:bCs/>
          <w:sz w:val="32"/>
          <w:szCs w:val="32"/>
        </w:rPr>
      </w:pPr>
    </w:p>
    <w:p w:rsidR="00306F09" w:rsidRDefault="00306F09" w:rsidP="00306F09">
      <w:pPr>
        <w:pStyle w:val="ListParagraph"/>
        <w:numPr>
          <w:ilvl w:val="0"/>
          <w:numId w:val="30"/>
        </w:numPr>
        <w:jc w:val="both"/>
        <w:rPr>
          <w:rFonts w:asciiTheme="minorBidi" w:hAnsiTheme="minorBidi"/>
          <w:b/>
          <w:bCs/>
          <w:color w:val="EA157A" w:themeColor="accent2"/>
          <w:sz w:val="32"/>
          <w:szCs w:val="32"/>
        </w:rPr>
      </w:pPr>
      <w:r w:rsidRPr="00306F09">
        <w:rPr>
          <w:rFonts w:asciiTheme="minorBidi" w:hAnsiTheme="minorBidi"/>
          <w:b/>
          <w:bCs/>
          <w:color w:val="EA157A" w:themeColor="accent2"/>
          <w:sz w:val="32"/>
          <w:szCs w:val="32"/>
        </w:rPr>
        <w:t>Sprite Sheet</w:t>
      </w:r>
      <w:r>
        <w:rPr>
          <w:rFonts w:asciiTheme="minorBidi" w:hAnsiTheme="minorBidi"/>
          <w:b/>
          <w:bCs/>
          <w:color w:val="EA157A" w:themeColor="accent2"/>
          <w:sz w:val="32"/>
          <w:szCs w:val="32"/>
        </w:rPr>
        <w:t xml:space="preserve"> class</w:t>
      </w:r>
    </w:p>
    <w:p w:rsidR="00306F09" w:rsidRPr="00306F09" w:rsidRDefault="00306F09" w:rsidP="00306F09">
      <w:pPr>
        <w:ind w:left="360"/>
        <w:jc w:val="bot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This class to cut image.</w:t>
      </w:r>
    </w:p>
    <w:p w:rsidR="001C4AED" w:rsidRPr="00A67CB4" w:rsidRDefault="00306F09" w:rsidP="00306F09">
      <w:pPr>
        <w:pStyle w:val="ListParagraph"/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>Public</w:t>
      </w:r>
      <w:r w:rsidR="001C4AED" w:rsidRPr="00A67CB4">
        <w:rPr>
          <w:rFonts w:cs="Aharoni"/>
          <w:b/>
          <w:bCs/>
        </w:rPr>
        <w:t xml:space="preserve"> class </w:t>
      </w:r>
      <w:r w:rsidRPr="00A67CB4">
        <w:rPr>
          <w:rFonts w:cs="Aharoni"/>
          <w:b/>
          <w:bCs/>
        </w:rPr>
        <w:t>Sprite Sheet</w:t>
      </w:r>
      <w:r w:rsidR="001C4AED" w:rsidRPr="00A67CB4">
        <w:rPr>
          <w:rFonts w:cs="Aharoni"/>
          <w:b/>
          <w:bCs/>
        </w:rPr>
        <w:t xml:space="preserve"> {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private BufferedImage sheet;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public SpriteSheet (BufferedImage sheet){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this.sheet=sheet;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}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</w:t>
      </w:r>
    </w:p>
    <w:p w:rsidR="001C4AED" w:rsidRP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public BufferedImage crop(int x,int y,int width,int height){</w:t>
      </w:r>
    </w:p>
    <w:p w:rsidR="00A67CB4" w:rsidRDefault="001C4AED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return sheet.getSubimage(x, y, width, height);</w:t>
      </w:r>
    </w:p>
    <w:p w:rsidR="00306F09" w:rsidRPr="00306F09" w:rsidRDefault="00306F09" w:rsidP="00306F09">
      <w:pPr>
        <w:jc w:val="both"/>
        <w:rPr>
          <w:rFonts w:cs="Aharoni"/>
          <w:b/>
          <w:bCs/>
        </w:rPr>
      </w:pPr>
    </w:p>
    <w:p w:rsidR="00A67CB4" w:rsidRDefault="00A67CB4" w:rsidP="00306F09">
      <w:pPr>
        <w:pStyle w:val="ListParagraph"/>
        <w:numPr>
          <w:ilvl w:val="0"/>
          <w:numId w:val="30"/>
        </w:numPr>
        <w:jc w:val="both"/>
        <w:rPr>
          <w:rFonts w:asciiTheme="minorBidi" w:hAnsiTheme="minorBidi"/>
          <w:b/>
          <w:bCs/>
          <w:color w:val="EA157A" w:themeColor="accent2"/>
          <w:sz w:val="32"/>
          <w:szCs w:val="32"/>
        </w:rPr>
      </w:pPr>
      <w:r w:rsidRPr="00306F09">
        <w:rPr>
          <w:rFonts w:asciiTheme="minorBidi" w:hAnsiTheme="minorBidi"/>
          <w:b/>
          <w:bCs/>
          <w:color w:val="EA157A" w:themeColor="accent2"/>
          <w:sz w:val="32"/>
          <w:szCs w:val="32"/>
        </w:rPr>
        <w:lastRenderedPageBreak/>
        <w:t xml:space="preserve">Assets </w:t>
      </w:r>
      <w:r w:rsidR="00306F09">
        <w:rPr>
          <w:rFonts w:asciiTheme="minorBidi" w:hAnsiTheme="minorBidi"/>
          <w:b/>
          <w:bCs/>
          <w:color w:val="EA157A" w:themeColor="accent2"/>
          <w:sz w:val="32"/>
          <w:szCs w:val="32"/>
        </w:rPr>
        <w:t>class</w:t>
      </w:r>
    </w:p>
    <w:p w:rsidR="00306F09" w:rsidRDefault="00306F09" w:rsidP="00306F09">
      <w:pPr>
        <w:pStyle w:val="ListParagraph"/>
        <w:jc w:val="both"/>
        <w:rPr>
          <w:rFonts w:asciiTheme="minorBidi" w:hAnsiTheme="minorBidi"/>
          <w:b/>
          <w:bCs/>
          <w:color w:val="EA157A" w:themeColor="accent2"/>
          <w:sz w:val="32"/>
          <w:szCs w:val="32"/>
        </w:rPr>
      </w:pPr>
    </w:p>
    <w:p w:rsidR="00306F09" w:rsidRPr="00306F09" w:rsidRDefault="00306F09" w:rsidP="00306F09">
      <w:pPr>
        <w:jc w:val="both"/>
        <w:rPr>
          <w:rFonts w:asciiTheme="minorBidi" w:hAnsiTheme="minorBidi"/>
          <w:b/>
          <w:bCs/>
          <w:color w:val="EA157A" w:themeColor="accent2"/>
          <w:sz w:val="32"/>
          <w:szCs w:val="32"/>
        </w:rPr>
      </w:pPr>
      <w:r w:rsidRPr="00306F09">
        <w:rPr>
          <w:rFonts w:asciiTheme="minorBidi" w:hAnsiTheme="minorBidi"/>
          <w:b/>
          <w:bCs/>
          <w:sz w:val="32"/>
          <w:szCs w:val="32"/>
        </w:rPr>
        <w:t>This class help to assign the cut image to variable.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>
        <w:rPr>
          <w:rFonts w:cs="Aharoni"/>
          <w:b/>
          <w:bCs/>
        </w:rPr>
        <w:t xml:space="preserve">         </w:t>
      </w:r>
      <w:r w:rsidRPr="00A67CB4">
        <w:rPr>
          <w:rFonts w:cs="Aharoni"/>
          <w:b/>
          <w:bCs/>
          <w:sz w:val="24"/>
          <w:szCs w:val="24"/>
        </w:rPr>
        <w:t>private static final int width = 64, height = 64;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public static BufferedImage space_run,space, tree, dirt,rock,stair; 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public static BufferedImage[] player_down, player_up, player_right,            player_left,player_stand_up;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public static BufferedImage[] zompy_down, zompy_up, zompy_right,    zompy_left,zompy_stand_up;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public static BufferedImage[] zombie_down, zombie_up, zombie_right, zombie_left; 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public static BufferedImage[] coin;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public static BufferedImage[] btn_start;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public static int w;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public static BufferedImage stone;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>public static void init() {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    double x=Math.random()*3;</w:t>
      </w:r>
    </w:p>
    <w:p w:rsidR="001C4AED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     w=(int)x;</w:t>
      </w:r>
    </w:p>
    <w:p w:rsidR="00A67CB4" w:rsidRPr="00A67CB4" w:rsidRDefault="00A67CB4" w:rsidP="001F16F4">
      <w:pPr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>SpriteSheet sheet = new SpriteSheet(ImageLoader.loadImage("/texture/space.jpg"));</w:t>
      </w:r>
    </w:p>
    <w:p w:rsid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>space = sheet.crop(0, 0, width, height);</w:t>
      </w:r>
    </w:p>
    <w:p w:rsidR="001F16F4" w:rsidRDefault="00A67CB4" w:rsidP="001F16F4">
      <w:pPr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>sheet = new SpriteSheet(ImageLoader.loadImage("/texture/stone-"+(w)+".png"));</w:t>
      </w:r>
    </w:p>
    <w:p w:rsidR="00A67CB4" w:rsidRDefault="00A67CB4" w:rsidP="001F16F4">
      <w:pPr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stone = sheet.crop(0, 0, width, height);</w:t>
      </w:r>
    </w:p>
    <w:p w:rsidR="00A67CB4" w:rsidRPr="00A67CB4" w:rsidRDefault="001F16F4" w:rsidP="001F16F4">
      <w:pPr>
        <w:rPr>
          <w:rFonts w:cs="Aharoni"/>
          <w:b/>
          <w:bCs/>
          <w:sz w:val="24"/>
          <w:szCs w:val="24"/>
        </w:rPr>
      </w:pPr>
      <w:r>
        <w:rPr>
          <w:rFonts w:cs="Aharoni"/>
          <w:b/>
          <w:bCs/>
          <w:sz w:val="24"/>
          <w:szCs w:val="24"/>
        </w:rPr>
        <w:t xml:space="preserve">sheet =new </w:t>
      </w:r>
      <w:r w:rsidR="00A67CB4" w:rsidRPr="00A67CB4">
        <w:rPr>
          <w:rFonts w:cs="Aharoni"/>
          <w:b/>
          <w:bCs/>
          <w:sz w:val="24"/>
          <w:szCs w:val="24"/>
        </w:rPr>
        <w:t>SpriteSheet(ImageLoader.loadImage("/texture/coins/coin1.png"));</w:t>
      </w:r>
    </w:p>
    <w:p w:rsid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lastRenderedPageBreak/>
        <w:t xml:space="preserve">        coin[0] = sheet.crop(0, 0, width, height);</w:t>
      </w:r>
    </w:p>
    <w:p w:rsidR="001F16F4" w:rsidRDefault="001F16F4" w:rsidP="00306F09">
      <w:pPr>
        <w:jc w:val="both"/>
        <w:rPr>
          <w:rFonts w:cs="Aharoni"/>
          <w:b/>
          <w:bCs/>
          <w:sz w:val="24"/>
          <w:szCs w:val="24"/>
        </w:rPr>
      </w:pPr>
      <w:r>
        <w:rPr>
          <w:rFonts w:cs="Aharoni"/>
          <w:b/>
          <w:bCs/>
          <w:sz w:val="24"/>
          <w:szCs w:val="24"/>
        </w:rPr>
        <w:t>////////////////////////player image animation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>player_stand_up = new BufferedImage[13];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player_down = new BufferedImage[8];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player_up = new BufferedImage[8];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player_right = new BufferedImage[8];</w:t>
      </w:r>
    </w:p>
    <w:p w:rsid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player_left = new BufferedImage[8];</w:t>
      </w:r>
    </w:p>
    <w:p w:rsidR="00A67CB4" w:rsidRPr="00A67CB4" w:rsidRDefault="00A67CB4" w:rsidP="001F16F4">
      <w:pPr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>sheet = new SpriteSheet(ImageLoader.loadImage("/texture/player_down/p1.png"));</w:t>
      </w:r>
    </w:p>
    <w:p w:rsid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player_down[0] = sheet.crop(0, 0, width, height);</w:t>
      </w:r>
    </w:p>
    <w:p w:rsidR="001F16F4" w:rsidRDefault="001F16F4" w:rsidP="00306F09">
      <w:pPr>
        <w:jc w:val="both"/>
        <w:rPr>
          <w:rFonts w:cs="Aharoni"/>
          <w:b/>
          <w:bCs/>
          <w:sz w:val="24"/>
          <w:szCs w:val="24"/>
        </w:rPr>
      </w:pPr>
      <w:r>
        <w:rPr>
          <w:rFonts w:cs="Aharoni"/>
          <w:b/>
          <w:bCs/>
          <w:sz w:val="24"/>
          <w:szCs w:val="24"/>
        </w:rPr>
        <w:t xml:space="preserve">  /////////////////////////////zomby image animation     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>zompy_stand_up = new BufferedImage[12];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zompy_down = new BufferedImage[8];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zompy_up = new BufferedImage[8];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zompy_right = new BufferedImage[8];</w:t>
      </w:r>
    </w:p>
    <w:p w:rsidR="00A67CB4" w:rsidRP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zompy_left = new BufferedImage[8];</w:t>
      </w:r>
    </w:p>
    <w:p w:rsidR="00A67CB4" w:rsidRPr="00A67CB4" w:rsidRDefault="001F16F4" w:rsidP="001F16F4">
      <w:pPr>
        <w:jc w:val="both"/>
        <w:rPr>
          <w:rFonts w:cs="Aharoni"/>
          <w:b/>
          <w:bCs/>
          <w:sz w:val="24"/>
          <w:szCs w:val="24"/>
        </w:rPr>
      </w:pPr>
      <w:r>
        <w:rPr>
          <w:rFonts w:cs="Aharoni"/>
          <w:b/>
          <w:bCs/>
          <w:sz w:val="24"/>
          <w:szCs w:val="24"/>
        </w:rPr>
        <w:t xml:space="preserve">              ////////////////////</w:t>
      </w:r>
      <w:r w:rsidR="00A67CB4" w:rsidRPr="00A67CB4">
        <w:rPr>
          <w:rFonts w:cs="Aharoni"/>
          <w:b/>
          <w:bCs/>
          <w:sz w:val="24"/>
          <w:szCs w:val="24"/>
        </w:rPr>
        <w:t xml:space="preserve">// PLAYER STAND UP </w:t>
      </w:r>
    </w:p>
    <w:p w:rsidR="00A67CB4" w:rsidRPr="00A67CB4" w:rsidRDefault="00A67CB4" w:rsidP="001F16F4">
      <w:pPr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sheet = new SpriteSheet(ImageLoader.loadImage("/texture/zompy_stand_up/p1.png"));</w:t>
      </w:r>
    </w:p>
    <w:p w:rsidR="00A67CB4" w:rsidRDefault="00A67CB4" w:rsidP="001F16F4">
      <w:pPr>
        <w:rPr>
          <w:rFonts w:cs="Aharoni"/>
          <w:b/>
          <w:bCs/>
          <w:sz w:val="24"/>
          <w:szCs w:val="24"/>
        </w:rPr>
      </w:pPr>
      <w:r w:rsidRPr="00A67CB4">
        <w:rPr>
          <w:rFonts w:cs="Aharoni"/>
          <w:b/>
          <w:bCs/>
          <w:sz w:val="24"/>
          <w:szCs w:val="24"/>
        </w:rPr>
        <w:t xml:space="preserve">        zompy_stand_up[0] = sheet.crop(0, 0, width, height);</w:t>
      </w:r>
    </w:p>
    <w:p w:rsid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</w:p>
    <w:p w:rsidR="00E85F95" w:rsidRDefault="00E85F95" w:rsidP="00306F09">
      <w:pPr>
        <w:jc w:val="both"/>
        <w:rPr>
          <w:rFonts w:cs="Aharoni"/>
          <w:b/>
          <w:bCs/>
          <w:sz w:val="24"/>
          <w:szCs w:val="24"/>
        </w:rPr>
      </w:pPr>
    </w:p>
    <w:p w:rsidR="00E85F95" w:rsidRDefault="00E85F95" w:rsidP="00306F09">
      <w:pPr>
        <w:jc w:val="both"/>
        <w:rPr>
          <w:rFonts w:cs="Aharoni"/>
          <w:b/>
          <w:bCs/>
          <w:sz w:val="24"/>
          <w:szCs w:val="24"/>
        </w:rPr>
      </w:pPr>
    </w:p>
    <w:p w:rsidR="00E85F95" w:rsidRDefault="00E85F95" w:rsidP="00306F09">
      <w:pPr>
        <w:jc w:val="both"/>
        <w:rPr>
          <w:rFonts w:cs="Aharoni"/>
          <w:b/>
          <w:bCs/>
          <w:sz w:val="24"/>
          <w:szCs w:val="24"/>
        </w:rPr>
      </w:pPr>
    </w:p>
    <w:p w:rsidR="00A67CB4" w:rsidRDefault="00A67CB4" w:rsidP="00306F09">
      <w:pPr>
        <w:pStyle w:val="ListParagraph"/>
        <w:numPr>
          <w:ilvl w:val="0"/>
          <w:numId w:val="30"/>
        </w:numPr>
        <w:jc w:val="both"/>
        <w:rPr>
          <w:rFonts w:asciiTheme="minorBidi" w:hAnsiTheme="minorBidi"/>
          <w:b/>
          <w:bCs/>
          <w:color w:val="EA157A" w:themeColor="accent2"/>
          <w:sz w:val="32"/>
          <w:szCs w:val="32"/>
        </w:rPr>
      </w:pPr>
      <w:r w:rsidRPr="00306F09">
        <w:rPr>
          <w:rFonts w:asciiTheme="minorBidi" w:hAnsiTheme="minorBidi"/>
          <w:b/>
          <w:bCs/>
          <w:color w:val="EA157A" w:themeColor="accent2"/>
          <w:sz w:val="32"/>
          <w:szCs w:val="32"/>
        </w:rPr>
        <w:lastRenderedPageBreak/>
        <w:t>Animation</w:t>
      </w:r>
      <w:r w:rsidR="00306F09">
        <w:rPr>
          <w:rFonts w:asciiTheme="minorBidi" w:hAnsiTheme="minorBidi"/>
          <w:b/>
          <w:bCs/>
          <w:color w:val="EA157A" w:themeColor="accent2"/>
          <w:sz w:val="32"/>
          <w:szCs w:val="32"/>
        </w:rPr>
        <w:t xml:space="preserve"> class</w:t>
      </w:r>
    </w:p>
    <w:p w:rsidR="00306F09" w:rsidRPr="00306F09" w:rsidRDefault="00306F09" w:rsidP="00306F09">
      <w:pPr>
        <w:ind w:left="360"/>
        <w:jc w:val="bot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That help to make player ,zombie and coin change image by time.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>public class Animation {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public void tick() {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timer += System.currentTimeMillis() - lastTime;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lastTime = System.currentTimeMillis();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if (timer &gt; speed) {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    index++;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    timer = 0;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    if (index &gt;= frames.length) {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        index = 0;</w:t>
      </w:r>
    </w:p>
    <w:p w:rsidR="00A67CB4" w:rsidRPr="00A67CB4" w:rsidRDefault="00385043" w:rsidP="00306F09">
      <w:pPr>
        <w:jc w:val="both"/>
        <w:rPr>
          <w:rFonts w:cs="Aharoni"/>
          <w:b/>
          <w:bCs/>
        </w:rPr>
      </w:pPr>
      <w:r>
        <w:rPr>
          <w:rFonts w:cs="Aharoni"/>
          <w:b/>
          <w:bCs/>
        </w:rPr>
        <w:t xml:space="preserve">            }}</w:t>
      </w:r>
      <w:r w:rsidR="00A67CB4" w:rsidRPr="00A67CB4">
        <w:rPr>
          <w:rFonts w:cs="Aharoni"/>
          <w:b/>
          <w:bCs/>
        </w:rPr>
        <w:t xml:space="preserve">  }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public BufferedImage getCurrentFrame() {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    return frames[index];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 xml:space="preserve">    }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  <w:r w:rsidRPr="00A67CB4">
        <w:rPr>
          <w:rFonts w:cs="Aharoni"/>
          <w:b/>
          <w:bCs/>
        </w:rPr>
        <w:t>//setter</w:t>
      </w:r>
    </w:p>
    <w:p w:rsidR="00A67CB4" w:rsidRPr="00A67CB4" w:rsidRDefault="00385043" w:rsidP="00306F09">
      <w:pPr>
        <w:jc w:val="both"/>
        <w:rPr>
          <w:rFonts w:cs="Aharoni"/>
          <w:b/>
          <w:bCs/>
        </w:rPr>
      </w:pPr>
      <w:r>
        <w:rPr>
          <w:rFonts w:cs="Aharoni"/>
          <w:b/>
          <w:bCs/>
        </w:rPr>
        <w:t>}</w:t>
      </w:r>
      <w:r w:rsidR="00A67CB4" w:rsidRPr="00A67CB4">
        <w:rPr>
          <w:rFonts w:cs="Aharoni"/>
          <w:b/>
          <w:bCs/>
        </w:rPr>
        <w:t xml:space="preserve">    }</w:t>
      </w:r>
    </w:p>
    <w:p w:rsidR="00A67CB4" w:rsidRPr="00A67CB4" w:rsidRDefault="00A67CB4" w:rsidP="00306F09">
      <w:pPr>
        <w:jc w:val="both"/>
        <w:rPr>
          <w:rFonts w:cs="Aharoni"/>
          <w:b/>
          <w:bCs/>
        </w:rPr>
      </w:pPr>
    </w:p>
    <w:p w:rsidR="00A67CB4" w:rsidRDefault="00A67CB4" w:rsidP="00306F09">
      <w:pPr>
        <w:jc w:val="both"/>
        <w:rPr>
          <w:rFonts w:cs="Aharoni"/>
          <w:b/>
          <w:bCs/>
          <w:sz w:val="24"/>
          <w:szCs w:val="24"/>
        </w:rPr>
      </w:pPr>
      <w:r>
        <w:rPr>
          <w:rFonts w:cs="Aharoni"/>
          <w:b/>
          <w:bCs/>
          <w:sz w:val="24"/>
          <w:szCs w:val="24"/>
        </w:rPr>
        <w:br w:type="page"/>
      </w:r>
    </w:p>
    <w:p w:rsidR="00A67CB4" w:rsidRPr="00536E36" w:rsidRDefault="00385043" w:rsidP="00306F09">
      <w:p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cs="Aharoni"/>
          <w:b/>
          <w:bCs/>
          <w:sz w:val="40"/>
          <w:szCs w:val="40"/>
        </w:rPr>
        <w:lastRenderedPageBreak/>
        <w:t xml:space="preserve">         </w:t>
      </w:r>
      <w:r w:rsidR="00536E36">
        <w:rPr>
          <w:rFonts w:cs="Aharoni"/>
          <w:b/>
          <w:bCs/>
          <w:sz w:val="40"/>
          <w:szCs w:val="40"/>
        </w:rPr>
        <w:t xml:space="preserve">             </w:t>
      </w:r>
      <w:r>
        <w:rPr>
          <w:rFonts w:cs="Aharoni"/>
          <w:b/>
          <w:bCs/>
          <w:sz w:val="40"/>
          <w:szCs w:val="40"/>
        </w:rPr>
        <w:t xml:space="preserve"> </w:t>
      </w:r>
      <w:r w:rsidRPr="00536E36">
        <w:rPr>
          <w:rFonts w:asciiTheme="minorBidi" w:hAnsiTheme="minorBidi"/>
          <w:b/>
          <w:bCs/>
          <w:color w:val="00ADDC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2-player class </w:t>
      </w:r>
    </w:p>
    <w:p w:rsidR="00385043" w:rsidRPr="00306F09" w:rsidRDefault="00385043" w:rsidP="00306F09">
      <w:pPr>
        <w:jc w:val="both"/>
        <w:rPr>
          <w:rFonts w:asciiTheme="minorBidi" w:hAnsiTheme="minorBidi"/>
          <w:b/>
          <w:bCs/>
          <w:sz w:val="28"/>
          <w:szCs w:val="28"/>
        </w:rPr>
      </w:pPr>
      <w:r w:rsidRPr="00306F09">
        <w:rPr>
          <w:rFonts w:asciiTheme="minorBidi" w:hAnsiTheme="minorBidi"/>
          <w:b/>
          <w:bCs/>
          <w:sz w:val="28"/>
          <w:szCs w:val="28"/>
        </w:rPr>
        <w:t xml:space="preserve">This class to control with player </w:t>
      </w:r>
    </w:p>
    <w:p w:rsidR="00385043" w:rsidRPr="00306F09" w:rsidRDefault="00385043" w:rsidP="00306F09">
      <w:pPr>
        <w:jc w:val="both"/>
        <w:rPr>
          <w:rFonts w:asciiTheme="minorBidi" w:hAnsiTheme="minorBidi"/>
          <w:b/>
          <w:bCs/>
          <w:sz w:val="28"/>
          <w:szCs w:val="28"/>
        </w:rPr>
      </w:pPr>
      <w:r w:rsidRPr="00306F09">
        <w:rPr>
          <w:rFonts w:asciiTheme="minorBidi" w:hAnsiTheme="minorBidi"/>
          <w:b/>
          <w:bCs/>
          <w:sz w:val="28"/>
          <w:szCs w:val="28"/>
        </w:rPr>
        <w:t xml:space="preserve">This is this code </w:t>
      </w:r>
    </w:p>
    <w:p w:rsid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>public void tick() {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anim_stand_up.tick();        animDown.tick();</w:t>
      </w:r>
      <w:r>
        <w:rPr>
          <w:rFonts w:cs="Aharoni"/>
          <w:b/>
          <w:bCs/>
        </w:rPr>
        <w:t xml:space="preserve">     </w:t>
      </w:r>
      <w:r w:rsidRPr="00385043">
        <w:rPr>
          <w:rFonts w:cs="Aharoni"/>
          <w:b/>
          <w:bCs/>
        </w:rPr>
        <w:t xml:space="preserve"> animUp.tick();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animRight.tick();</w:t>
      </w:r>
      <w:r>
        <w:rPr>
          <w:rFonts w:cs="Aharoni"/>
          <w:b/>
          <w:bCs/>
        </w:rPr>
        <w:t xml:space="preserve"> </w:t>
      </w:r>
      <w:r w:rsidRPr="00385043">
        <w:rPr>
          <w:rFonts w:cs="Aharoni"/>
          <w:b/>
          <w:bCs/>
        </w:rPr>
        <w:t xml:space="preserve">     animLeft.tick();</w:t>
      </w:r>
      <w:r>
        <w:rPr>
          <w:rFonts w:cs="Aharoni"/>
          <w:b/>
          <w:bCs/>
        </w:rPr>
        <w:t xml:space="preserve">     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>
        <w:rPr>
          <w:rFonts w:cs="Aharoni"/>
          <w:b/>
          <w:bCs/>
        </w:rPr>
        <w:t xml:space="preserve">  </w:t>
      </w:r>
      <w:r w:rsidRPr="00385043">
        <w:rPr>
          <w:rFonts w:cs="Aharoni"/>
          <w:b/>
          <w:bCs/>
        </w:rPr>
        <w:t xml:space="preserve"> sensorXdown= (int) (handler.getWorld().getEntitiyManager().getPlayer().getX()+Tile.TILEWIDTH/2)/Tile.TILEWIDTH;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sensorYdown = (int) (handler.getWorld().getEntitiyManager().getPlayer().getY() + Tile.TILEHEIGHT)/Tile.TILEHEIGHT;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sensorXup= (int) (handler.getWorld().getEntitiyManager().getPlayer().getX()+Tile.TILEWIDTH/2)/Tile.TILEWIDTH;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>sensorYup = (int) (handler.getWorld().getEntitiyManager().getPlayer().getY())/Tile.TILEHEIGHT;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sensorXleft= (int) (handler.getWorld().getEntitiyManager().getPlayer().getX())/Tile.TILEWIDTH;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sensorYleft = (int) (handler.getWorld().getEntitiyManager().getPlayer().getY() + Tile.TILEHEIGHT/2)/Tile.TILEHEIGHT;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sensorXright= (int) (handler.getWorld().getEntitiyManager().getPlayer().getX()+Tile.TILEWIDTH)/Tile.TILEWIDTH;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sensorYright = (int) (handler.getWorld().getEntitiyManager().getPlayer().getY() + Tile.TILEHEIGHT/2)/Tile.TILEHEIGHT;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NO_WAY_TO_LIFE();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if (isSpace(sensorXdown, sensorYdown)) {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        y += speed;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}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lastRenderedPageBreak/>
        <w:t>if(handler.getWorld().getEntitiyManager().getZomby().getX()==this.x&amp;&amp;handler.getWorld().getEntitiyManager().getZomby().getY()==this.y){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    this.die();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}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        //movement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getInput();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move();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handler.getGameCamera().centerOnEntity(this);     // to make the camera zoom to the player and his place only 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//ATTACK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    checkAttacks();</w:t>
      </w:r>
    </w:p>
    <w:p w:rsidR="00385043" w:rsidRPr="00385043" w:rsidRDefault="00385043" w:rsidP="00306F09">
      <w:pPr>
        <w:jc w:val="both"/>
        <w:rPr>
          <w:rFonts w:cs="Aharoni"/>
          <w:b/>
          <w:bCs/>
        </w:rPr>
      </w:pPr>
      <w:r w:rsidRPr="00385043">
        <w:rPr>
          <w:rFonts w:cs="Aharoni"/>
          <w:b/>
          <w:bCs/>
        </w:rPr>
        <w:t xml:space="preserve">    }</w:t>
      </w: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E85F95" w:rsidRDefault="00E85F95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E85F95" w:rsidRPr="00536E36" w:rsidRDefault="00974A66" w:rsidP="00306F09">
      <w:p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</w:t>
      </w:r>
      <w:r w:rsidRP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 w:rsidR="00E85F95" w:rsidRPr="00536E36">
        <w:rPr>
          <w:rFonts w:asciiTheme="minorBidi" w:hAnsiTheme="minorBidi"/>
          <w:b/>
          <w:bCs/>
          <w:color w:val="00ADDC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3-Zomby class</w:t>
      </w:r>
    </w:p>
    <w:p w:rsidR="00E85F95" w:rsidRPr="00306F09" w:rsidRDefault="00E85F95" w:rsidP="00306F09">
      <w:pPr>
        <w:jc w:val="both"/>
        <w:rPr>
          <w:rFonts w:asciiTheme="minorBidi" w:hAnsiTheme="minorBidi"/>
          <w:b/>
          <w:bCs/>
          <w:sz w:val="32"/>
          <w:szCs w:val="32"/>
        </w:rPr>
      </w:pPr>
      <w:r w:rsidRPr="00306F09">
        <w:rPr>
          <w:rFonts w:asciiTheme="minorBidi" w:hAnsiTheme="minorBidi"/>
          <w:b/>
          <w:bCs/>
          <w:sz w:val="32"/>
          <w:szCs w:val="32"/>
        </w:rPr>
        <w:t>This class to control with zombie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>public void tick() {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Altx = this.x;</w:t>
      </w:r>
      <w:r>
        <w:rPr>
          <w:rFonts w:cs="Aharoni"/>
          <w:b/>
          <w:bCs/>
        </w:rPr>
        <w:t xml:space="preserve">                           </w:t>
      </w:r>
      <w:r w:rsidRPr="00E85F95">
        <w:rPr>
          <w:rFonts w:cs="Aharoni"/>
          <w:b/>
          <w:bCs/>
        </w:rPr>
        <w:t>Alty = this.y;</w:t>
      </w:r>
      <w:r>
        <w:rPr>
          <w:rFonts w:cs="Aharoni"/>
          <w:b/>
          <w:bCs/>
        </w:rPr>
        <w:t xml:space="preserve">                    </w:t>
      </w:r>
      <w:r w:rsidRPr="00E85F95">
        <w:rPr>
          <w:rFonts w:cs="Aharoni"/>
          <w:b/>
          <w:bCs/>
        </w:rPr>
        <w:t>anim_stand_up.tick();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animDown.tick();</w:t>
      </w:r>
      <w:r>
        <w:rPr>
          <w:rFonts w:cs="Aharoni"/>
          <w:b/>
          <w:bCs/>
        </w:rPr>
        <w:t xml:space="preserve">                </w:t>
      </w:r>
      <w:r w:rsidRPr="00E85F95">
        <w:rPr>
          <w:rFonts w:cs="Aharoni"/>
          <w:b/>
          <w:bCs/>
        </w:rPr>
        <w:t>animUp.tick();</w:t>
      </w:r>
      <w:r>
        <w:rPr>
          <w:rFonts w:cs="Aharoni"/>
          <w:b/>
          <w:bCs/>
        </w:rPr>
        <w:t xml:space="preserve">              </w:t>
      </w:r>
      <w:r w:rsidRPr="00E85F95">
        <w:rPr>
          <w:rFonts w:cs="Aharoni"/>
          <w:b/>
          <w:bCs/>
        </w:rPr>
        <w:t xml:space="preserve">   animRight.tick();</w:t>
      </w:r>
      <w:r>
        <w:rPr>
          <w:rFonts w:cs="Aharoni"/>
          <w:b/>
          <w:bCs/>
        </w:rPr>
        <w:t xml:space="preserve">         </w:t>
      </w:r>
      <w:r w:rsidRPr="00E85F95">
        <w:rPr>
          <w:rFonts w:cs="Aharoni"/>
          <w:b/>
          <w:bCs/>
        </w:rPr>
        <w:t>animLeft.tick();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sensorXdownZ = (int) (this.x + Tile.TILEWIDTH / 2) / Tile.TILEWIDTH;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sensorYdownZ = (int) (this.y + Tile.TILEHEIGHT) / Tile.TILEHEIGHT;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sensorXupZ = (int) (this.x + Tile.TILEWIDTH / 2) / Tile.TILEWIDTH;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sensorYupZ = (int) (this.y) / Tile.TILEHEIGHT;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sensorXleftZ = (int) (this.x) / Tile.TILEWIDTH;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sensorYleftZ = (int) (this.y + Tile.TILEHEIGHT / 2) / Tile.TILEHEIGHT;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sensorXrightZ = (int) (this.x + Tile.TILEWIDTH) / Tile.TILEWIDTH;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sensorYrightZ = (int) (this.y + Tile.TILEHEIGHT / 2) / Tile.TILEHEIGHT;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if (handler.getWorld().getEntitiyManager().getPlayer().getX() == this.x &amp;&amp; handler.getWorld().getEntitiyManager().getPlayer().getY() == this.y) {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handler.getWorld().getEntitiyManager().getPlayer().die();   }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if (isSpace(sensorXdownZ, sensorYdownZ) &amp;&amp; this.id != 0) {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y += speedZomby;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die();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}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>if(sensorXleftZ==handler.getWorld().getEntitiyManager().getPlayer().sensorXleft&amp;&amp;sensorYrightZ==handler.getWorld().getEntitiyManager().getPlayer().sensorYright)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{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handler.getWorld().getEntitiyManager().getPlayer().die();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lastRenderedPageBreak/>
        <w:t xml:space="preserve">        }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System.err.println(sign);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if (this.id != 0) {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direction(sign);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}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handler.getGameCamera().centerOnEntity(this);     // to make the camera zoom to the player and his place only 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if (this.timing &lt; 300 &amp;&amp; this.id == 0) {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timing++;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} else if (this.id == 0 &amp;&amp; this.timing &gt;= 300) {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back_place();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}</w:t>
      </w:r>
    </w:p>
    <w:p w:rsidR="00A67CB4" w:rsidRPr="00E85F95" w:rsidRDefault="00E85F95" w:rsidP="00306F09">
      <w:pPr>
        <w:jc w:val="both"/>
        <w:rPr>
          <w:rFonts w:cs="Aharoni"/>
          <w:b/>
          <w:bCs/>
          <w:sz w:val="32"/>
          <w:szCs w:val="32"/>
        </w:rPr>
      </w:pPr>
      <w:r w:rsidRPr="00E85F95">
        <w:rPr>
          <w:rFonts w:cs="Aharoni"/>
          <w:b/>
          <w:bCs/>
        </w:rPr>
        <w:t xml:space="preserve">    } </w:t>
      </w:r>
      <w:r w:rsidR="00A67CB4" w:rsidRPr="00E85F95">
        <w:rPr>
          <w:rFonts w:cs="Aharoni"/>
          <w:b/>
          <w:bCs/>
        </w:rPr>
        <w:br w:type="page"/>
      </w:r>
    </w:p>
    <w:p w:rsidR="00A67CB4" w:rsidRPr="00536E36" w:rsidRDefault="00974A66" w:rsidP="00306F09">
      <w:p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cs="Aharoni"/>
          <w:b/>
          <w:bCs/>
          <w:sz w:val="40"/>
          <w:szCs w:val="40"/>
        </w:rPr>
        <w:lastRenderedPageBreak/>
        <w:t xml:space="preserve">                      </w:t>
      </w:r>
      <w:r w:rsidRP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85F95" w:rsidRPr="00536E36">
        <w:rPr>
          <w:rFonts w:asciiTheme="minorBidi" w:hAnsiTheme="minorBidi"/>
          <w:b/>
          <w:bCs/>
          <w:color w:val="00ADDC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4-coin class</w:t>
      </w:r>
    </w:p>
    <w:p w:rsidR="00E85F95" w:rsidRDefault="00E85F95" w:rsidP="00306F09">
      <w:pPr>
        <w:jc w:val="both"/>
        <w:rPr>
          <w:rFonts w:cs="Aharoni"/>
          <w:b/>
          <w:bCs/>
          <w:sz w:val="40"/>
          <w:szCs w:val="40"/>
        </w:rPr>
      </w:pPr>
    </w:p>
    <w:p w:rsidR="00E85F95" w:rsidRDefault="00E85F95" w:rsidP="00306F09">
      <w:pPr>
        <w:jc w:val="both"/>
        <w:rPr>
          <w:rFonts w:cs="Aharoni"/>
          <w:b/>
          <w:bCs/>
          <w:sz w:val="40"/>
          <w:szCs w:val="40"/>
        </w:rPr>
      </w:pP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>public void tick() {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coin.tick();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if(this.x/64==handler.getWorld().getEntitiyManager().getPlayer().getX()/64&amp;&amp;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   ( this.y/64)==(int)((handler.getWorld().getEntitiyManager().getPlayer().getY())/64)){          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handler.getWorld().getEntitiyManager().getEntities().remove(this);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handler.getWorld().setScore(handler.getWorld().getScore() +100);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}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if((int)this.x/64-(int)handler.getWorld().getEntitiyManager().getPlayer().getX()/64&gt;-2&amp;&amp;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   (int)this.x/64-(int)handler.getWorld().getEntitiyManager().getPlayer().getX()/64&lt;2&amp;&amp;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   (int)( (int)this.y/64)==(int)(((int)handler.getWorld().getEntitiyManager().getPlayer().getY())/64)){        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handler.getWorld().getEntitiyManager().getEntities().remove(this);</w:t>
      </w:r>
    </w:p>
    <w:p w:rsidR="00E85F95" w:rsidRPr="00E85F95" w:rsidRDefault="00E85F95" w:rsidP="0054114E">
      <w:pPr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    handler.getWorld().setScore(handler.getWorld().getScore() +100);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    }</w:t>
      </w:r>
    </w:p>
    <w:p w:rsidR="00E85F95" w:rsidRPr="00E85F95" w:rsidRDefault="00E85F95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t xml:space="preserve">    }</w:t>
      </w:r>
    </w:p>
    <w:p w:rsidR="00A67CB4" w:rsidRPr="00E85F95" w:rsidRDefault="00A67CB4" w:rsidP="00306F09">
      <w:pPr>
        <w:jc w:val="both"/>
        <w:rPr>
          <w:rFonts w:cs="Aharoni"/>
          <w:b/>
          <w:bCs/>
        </w:rPr>
      </w:pPr>
      <w:r w:rsidRPr="00E85F95">
        <w:rPr>
          <w:rFonts w:cs="Aharoni"/>
          <w:b/>
          <w:bCs/>
        </w:rPr>
        <w:br w:type="page"/>
      </w:r>
    </w:p>
    <w:p w:rsidR="003B4CD5" w:rsidRDefault="00E85F95" w:rsidP="00306F09">
      <w:pPr>
        <w:jc w:val="both"/>
        <w:rPr>
          <w:rFonts w:cs="Aharoni"/>
          <w:b/>
          <w:bCs/>
          <w:sz w:val="32"/>
          <w:szCs w:val="32"/>
        </w:rPr>
      </w:pPr>
      <w:r w:rsidRPr="00E85F95">
        <w:rPr>
          <w:rFonts w:cs="Aharoni"/>
          <w:b/>
          <w:bCs/>
          <w:sz w:val="32"/>
          <w:szCs w:val="32"/>
        </w:rPr>
        <w:lastRenderedPageBreak/>
        <w:t>There</w:t>
      </w:r>
      <w:r>
        <w:rPr>
          <w:rFonts w:cs="Aharoni"/>
          <w:b/>
          <w:bCs/>
          <w:sz w:val="32"/>
          <w:szCs w:val="32"/>
        </w:rPr>
        <w:t xml:space="preserve"> is some class that help to control this classes with </w:t>
      </w:r>
      <w:r w:rsidR="00D729A2">
        <w:rPr>
          <w:rFonts w:cs="Aharoni"/>
          <w:b/>
          <w:bCs/>
          <w:sz w:val="32"/>
          <w:szCs w:val="32"/>
        </w:rPr>
        <w:t xml:space="preserve">        </w:t>
      </w:r>
      <w:r>
        <w:rPr>
          <w:rFonts w:cs="Aharoni"/>
          <w:b/>
          <w:bCs/>
          <w:sz w:val="32"/>
          <w:szCs w:val="32"/>
        </w:rPr>
        <w:t>each other such</w:t>
      </w:r>
      <w:r w:rsidR="00ED1803">
        <w:rPr>
          <w:rFonts w:cs="Aharoni"/>
          <w:b/>
          <w:bCs/>
          <w:sz w:val="32"/>
          <w:szCs w:val="32"/>
        </w:rPr>
        <w:t>……………………</w:t>
      </w:r>
    </w:p>
    <w:p w:rsidR="003B4CD5" w:rsidRPr="00536E36" w:rsidRDefault="003B4CD5" w:rsidP="00306F09">
      <w:pPr>
        <w:pStyle w:val="ListParagraph"/>
        <w:numPr>
          <w:ilvl w:val="0"/>
          <w:numId w:val="22"/>
        </w:numPr>
        <w:jc w:val="both"/>
        <w:rPr>
          <w:rFonts w:cs="Aharon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36E36">
        <w:rPr>
          <w:rFonts w:cs="Aharon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Game</w:t>
      </w:r>
    </w:p>
    <w:p w:rsidR="003B4CD5" w:rsidRDefault="003B4CD5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Is the main class in the game that connect the classes</w:t>
      </w:r>
    </w:p>
    <w:p w:rsidR="003B4CD5" w:rsidRDefault="003B4CD5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And have start and stop function.</w:t>
      </w:r>
    </w:p>
    <w:p w:rsidR="00103AB1" w:rsidRDefault="00103AB1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It have object from game class to make tick ,render to world.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>public synchronized void start() {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running = true;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thread = new Thread(this);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thread.start();   </w:t>
      </w:r>
    </w:p>
    <w:p w:rsidR="003B4CD5" w:rsidRPr="003B4CD5" w:rsidRDefault="003B4CD5" w:rsidP="00103AB1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    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//IT IS ACTUALLY CALL FOE RUN METHOD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}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public synchronized void stop() {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if (!running) {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    return;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}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running = false;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try {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    thread.join();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} catch (InterruptedException ex) {</w:t>
      </w:r>
    </w:p>
    <w:p w:rsidR="003B4CD5" w:rsidRPr="003B4CD5" w:rsidRDefault="003B4CD5" w:rsidP="00306F09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    Logger.getLogger(Game.class.getName()).log(Level.SEVERE, null, ex);</w:t>
      </w:r>
    </w:p>
    <w:p w:rsidR="003B4CD5" w:rsidRPr="003B4CD5" w:rsidRDefault="003B4CD5" w:rsidP="00103AB1">
      <w:pPr>
        <w:ind w:left="360"/>
        <w:jc w:val="both"/>
        <w:rPr>
          <w:rFonts w:asciiTheme="minorBidi" w:hAnsiTheme="minorBidi"/>
          <w:b/>
          <w:bCs/>
        </w:rPr>
      </w:pPr>
      <w:r w:rsidRPr="003B4CD5">
        <w:rPr>
          <w:rFonts w:asciiTheme="minorBidi" w:hAnsiTheme="minorBidi"/>
          <w:b/>
          <w:bCs/>
        </w:rPr>
        <w:t xml:space="preserve">        }</w:t>
      </w:r>
      <w:r w:rsidR="00103AB1">
        <w:rPr>
          <w:rFonts w:asciiTheme="minorBidi" w:hAnsiTheme="minorBidi"/>
          <w:b/>
          <w:bCs/>
        </w:rPr>
        <w:t>}</w:t>
      </w:r>
      <w:r w:rsidRPr="003B4CD5">
        <w:rPr>
          <w:rFonts w:asciiTheme="minorBidi" w:hAnsiTheme="minorBidi"/>
          <w:b/>
          <w:bCs/>
        </w:rPr>
        <w:t xml:space="preserve">  </w:t>
      </w:r>
    </w:p>
    <w:p w:rsidR="00660FF4" w:rsidRPr="00660FF4" w:rsidRDefault="00660FF4" w:rsidP="00660FF4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Display</w:t>
      </w:r>
    </w:p>
    <w:p w:rsidR="00660FF4" w:rsidRDefault="00660FF4" w:rsidP="00660FF4">
      <w:pPr>
        <w:pStyle w:val="ListParagraph"/>
        <w:jc w:val="both"/>
        <w:rPr>
          <w:rFonts w:asciiTheme="minorBidi" w:hAnsiTheme="minorBidi"/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Theme="minorBidi" w:hAnsiTheme="minorBidi"/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this class to the frame that have canvas that contain the game.</w:t>
      </w:r>
    </w:p>
    <w:p w:rsidR="00660FF4" w:rsidRPr="00660FF4" w:rsidRDefault="00660FF4" w:rsidP="00660FF4">
      <w:pPr>
        <w:pStyle w:val="ListParagraph"/>
        <w:jc w:val="both"/>
        <w:rPr>
          <w:rFonts w:asciiTheme="minorBidi" w:hAnsiTheme="minorBidi"/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3B4CD5" w:rsidRDefault="00660FF4" w:rsidP="00660FF4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660FF4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Game</w:t>
      </w:r>
      <w:r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</w:t>
      </w:r>
      <w:r w:rsidRPr="00660FF4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amera</w:t>
      </w:r>
    </w:p>
    <w:p w:rsidR="00660FF4" w:rsidRDefault="00660FF4" w:rsidP="00660FF4">
      <w:pPr>
        <w:ind w:left="360"/>
        <w:jc w:val="both"/>
        <w:rPr>
          <w:rFonts w:asciiTheme="minorBidi" w:hAnsiTheme="minorBidi"/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Theme="minorBidi" w:hAnsiTheme="minorBidi"/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This class to make camera follow the player when it move in the frame from up to down.</w:t>
      </w:r>
    </w:p>
    <w:p w:rsidR="00660FF4" w:rsidRPr="00660FF4" w:rsidRDefault="00660FF4" w:rsidP="00660FF4">
      <w:pPr>
        <w:ind w:left="360"/>
        <w:jc w:val="both"/>
        <w:rPr>
          <w:rFonts w:asciiTheme="minorBidi" w:hAnsiTheme="minorBidi"/>
          <w:b/>
          <w:bCs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A67CB4" w:rsidRPr="00536E36" w:rsidRDefault="00ED1803" w:rsidP="00306F09">
      <w:pPr>
        <w:pStyle w:val="ListParagraph"/>
        <w:numPr>
          <w:ilvl w:val="0"/>
          <w:numId w:val="23"/>
        </w:num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Handler</w:t>
      </w:r>
    </w:p>
    <w:p w:rsidR="00ED1803" w:rsidRDefault="0054114E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That help to control to game from some function.</w:t>
      </w:r>
    </w:p>
    <w:p w:rsidR="00ED1803" w:rsidRPr="00ED1803" w:rsidRDefault="00ED1803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</w:p>
    <w:p w:rsidR="00E85F95" w:rsidRPr="00536E36" w:rsidRDefault="00E85F95" w:rsidP="00306F09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Frames </w:t>
      </w:r>
    </w:p>
    <w:p w:rsidR="003B4CD5" w:rsidRDefault="003B4CD5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 Is the first frame that run in the game</w:t>
      </w:r>
      <w:r w:rsidR="00ED1803">
        <w:rPr>
          <w:rFonts w:cs="Aharoni"/>
          <w:b/>
          <w:bCs/>
          <w:sz w:val="32"/>
          <w:szCs w:val="32"/>
        </w:rPr>
        <w:t>.</w:t>
      </w:r>
    </w:p>
    <w:p w:rsidR="00ED1803" w:rsidRDefault="00ED1803" w:rsidP="00306F09">
      <w:pPr>
        <w:jc w:val="both"/>
        <w:rPr>
          <w:rFonts w:cs="Aharoni"/>
          <w:b/>
          <w:bCs/>
          <w:sz w:val="32"/>
          <w:szCs w:val="32"/>
        </w:rPr>
      </w:pPr>
    </w:p>
    <w:p w:rsidR="003B4CD5" w:rsidRPr="00536E36" w:rsidRDefault="003B4CD5" w:rsidP="00306F09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keyManger</w:t>
      </w:r>
    </w:p>
    <w:p w:rsidR="003B4CD5" w:rsidRDefault="003B4CD5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that help to move player and zombies</w:t>
      </w:r>
      <w:r w:rsidR="00ED1803">
        <w:rPr>
          <w:rFonts w:cs="Aharoni"/>
          <w:b/>
          <w:bCs/>
          <w:sz w:val="32"/>
          <w:szCs w:val="32"/>
        </w:rPr>
        <w:t>.</w:t>
      </w:r>
    </w:p>
    <w:p w:rsidR="0054114E" w:rsidRDefault="0054114E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The user can play with</w:t>
      </w:r>
    </w:p>
    <w:p w:rsidR="0054114E" w:rsidRDefault="0054114E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(w)  to move up</w:t>
      </w:r>
    </w:p>
    <w:p w:rsidR="0054114E" w:rsidRDefault="0054114E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(s)  to move down</w:t>
      </w:r>
    </w:p>
    <w:p w:rsidR="0054114E" w:rsidRDefault="0054114E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(a)  to move left</w:t>
      </w:r>
    </w:p>
    <w:p w:rsidR="0054114E" w:rsidRDefault="0054114E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(d)  to move right</w:t>
      </w:r>
    </w:p>
    <w:p w:rsidR="00ED1803" w:rsidRPr="00536E36" w:rsidRDefault="00ED1803" w:rsidP="00306F09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Tiles</w:t>
      </w:r>
    </w:p>
    <w:p w:rsidR="00ED1803" w:rsidRDefault="00ED1803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In this class we hold every image with number to</w:t>
      </w:r>
    </w:p>
    <w:p w:rsidR="00ED1803" w:rsidRDefault="00ED1803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Make draw easly. </w:t>
      </w:r>
    </w:p>
    <w:p w:rsidR="0054114E" w:rsidRDefault="006A163C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    </w:t>
      </w:r>
      <w:r w:rsidR="0054114E">
        <w:rPr>
          <w:rFonts w:cs="Aharoni"/>
          <w:b/>
          <w:bCs/>
          <w:sz w:val="32"/>
          <w:szCs w:val="32"/>
        </w:rPr>
        <w:t>(0) mean space</w:t>
      </w:r>
    </w:p>
    <w:p w:rsidR="0054114E" w:rsidRDefault="006A163C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    </w:t>
      </w:r>
      <w:r w:rsidR="0054114E">
        <w:rPr>
          <w:rFonts w:cs="Aharoni"/>
          <w:b/>
          <w:bCs/>
          <w:sz w:val="32"/>
          <w:szCs w:val="32"/>
        </w:rPr>
        <w:t>(2) mean brick</w:t>
      </w:r>
    </w:p>
    <w:p w:rsidR="0054114E" w:rsidRDefault="006A163C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   </w:t>
      </w:r>
      <w:r w:rsidR="0054114E">
        <w:rPr>
          <w:rFonts w:cs="Aharoni"/>
          <w:b/>
          <w:bCs/>
          <w:sz w:val="32"/>
          <w:szCs w:val="32"/>
        </w:rPr>
        <w:t>(4) mean stair</w:t>
      </w:r>
    </w:p>
    <w:p w:rsidR="00ED1803" w:rsidRPr="00ED1803" w:rsidRDefault="00ED1803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</w:p>
    <w:p w:rsidR="003B4CD5" w:rsidRPr="00536E36" w:rsidRDefault="003B4CD5" w:rsidP="00306F09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world</w:t>
      </w:r>
    </w:p>
    <w:p w:rsidR="00ED1803" w:rsidRDefault="003B4CD5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that help to draw image graphics in file by </w:t>
      </w:r>
      <w:r w:rsidR="00ED1803">
        <w:rPr>
          <w:rFonts w:cs="Aharoni"/>
          <w:b/>
          <w:bCs/>
          <w:sz w:val="32"/>
          <w:szCs w:val="32"/>
        </w:rPr>
        <w:t xml:space="preserve">number that </w:t>
      </w:r>
    </w:p>
    <w:p w:rsidR="00ED1803" w:rsidRPr="00ED1803" w:rsidRDefault="00ED1803" w:rsidP="00306F09">
      <w:pPr>
        <w:jc w:val="both"/>
        <w:rPr>
          <w:rFonts w:cs="Aharoni"/>
          <w:b/>
          <w:bCs/>
          <w:sz w:val="32"/>
          <w:szCs w:val="32"/>
        </w:rPr>
      </w:pPr>
    </w:p>
    <w:p w:rsidR="003B4CD5" w:rsidRPr="00536E36" w:rsidRDefault="003B4CD5" w:rsidP="00306F09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36E36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utils</w:t>
      </w:r>
    </w:p>
    <w:p w:rsidR="003B4CD5" w:rsidRDefault="003B4CD5" w:rsidP="00306F09">
      <w:p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that read from file and pass it to world to draw</w:t>
      </w:r>
      <w:r w:rsidR="00ED1803">
        <w:rPr>
          <w:rFonts w:cs="Aharoni"/>
          <w:b/>
          <w:bCs/>
          <w:sz w:val="32"/>
          <w:szCs w:val="32"/>
        </w:rPr>
        <w:t>.</w:t>
      </w:r>
    </w:p>
    <w:p w:rsidR="00ED1803" w:rsidRPr="003B4CD5" w:rsidRDefault="00ED1803" w:rsidP="00306F09">
      <w:pPr>
        <w:jc w:val="both"/>
        <w:rPr>
          <w:rFonts w:cs="Aharoni"/>
          <w:b/>
          <w:bCs/>
          <w:sz w:val="32"/>
          <w:szCs w:val="32"/>
        </w:rPr>
      </w:pPr>
    </w:p>
    <w:p w:rsidR="003B4CD5" w:rsidRDefault="00660FF4" w:rsidP="00660FF4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State</w:t>
      </w:r>
    </w:p>
    <w:p w:rsidR="000D54DA" w:rsidRDefault="000D54DA" w:rsidP="000D54DA">
      <w:pPr>
        <w:jc w:val="bot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 xml:space="preserve">This is abstract class that </w:t>
      </w:r>
      <w:r w:rsidR="004F7BE2">
        <w:rPr>
          <w:rFonts w:asciiTheme="minorBidi" w:hAnsiTheme="minorBidi"/>
          <w:b/>
          <w:bCs/>
          <w:sz w:val="32"/>
          <w:szCs w:val="32"/>
        </w:rPr>
        <w:t>have two mothed tick,render</w:t>
      </w:r>
    </w:p>
    <w:p w:rsidR="004F7BE2" w:rsidRPr="000D54DA" w:rsidRDefault="004F7BE2" w:rsidP="004F7BE2">
      <w:pPr>
        <w:jc w:val="bot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 xml:space="preserve">That responsible </w:t>
      </w:r>
      <w:r w:rsidRPr="004F7BE2">
        <w:rPr>
          <w:rFonts w:asciiTheme="minorBidi" w:hAnsiTheme="minorBidi"/>
          <w:b/>
          <w:bCs/>
          <w:sz w:val="32"/>
          <w:szCs w:val="32"/>
        </w:rPr>
        <w:t>to divide the game by selling parts to work with each other and how much we can control the parts</w:t>
      </w:r>
      <w:r>
        <w:rPr>
          <w:rFonts w:asciiTheme="minorBidi" w:hAnsiTheme="minorBidi"/>
          <w:b/>
          <w:bCs/>
          <w:sz w:val="32"/>
          <w:szCs w:val="32"/>
        </w:rPr>
        <w:t xml:space="preserve"> and this part is gamestate, menues</w:t>
      </w:r>
      <w:r w:rsidR="006A163C">
        <w:rPr>
          <w:rFonts w:asciiTheme="minorBidi" w:hAnsiTheme="minorBidi"/>
          <w:b/>
          <w:bCs/>
          <w:sz w:val="32"/>
          <w:szCs w:val="32"/>
        </w:rPr>
        <w:t>t</w:t>
      </w:r>
      <w:r>
        <w:rPr>
          <w:rFonts w:asciiTheme="minorBidi" w:hAnsiTheme="minorBidi"/>
          <w:b/>
          <w:bCs/>
          <w:sz w:val="32"/>
          <w:szCs w:val="32"/>
        </w:rPr>
        <w:t>ate.</w:t>
      </w:r>
    </w:p>
    <w:p w:rsidR="004F7BE2" w:rsidRPr="004F7BE2" w:rsidRDefault="004F7BE2" w:rsidP="004F7BE2">
      <w:pPr>
        <w:pStyle w:val="ListParagraph"/>
        <w:ind w:left="1069"/>
        <w:jc w:val="both"/>
        <w:rPr>
          <w:rFonts w:asciiTheme="minorBidi" w:hAnsiTheme="minorBidi"/>
          <w:b/>
          <w:bCs/>
          <w:sz w:val="40"/>
          <w:szCs w:val="40"/>
        </w:rPr>
      </w:pPr>
    </w:p>
    <w:p w:rsidR="004F7BE2" w:rsidRPr="004F7BE2" w:rsidRDefault="004F7BE2" w:rsidP="00103AB1">
      <w:pPr>
        <w:pStyle w:val="ListParagraph"/>
        <w:ind w:left="1069"/>
        <w:jc w:val="both"/>
        <w:rPr>
          <w:rFonts w:asciiTheme="minorBidi" w:hAnsiTheme="minorBidi"/>
          <w:b/>
          <w:bCs/>
          <w:sz w:val="40"/>
          <w:szCs w:val="40"/>
        </w:rPr>
      </w:pPr>
    </w:p>
    <w:p w:rsidR="00660FF4" w:rsidRPr="004F7BE2" w:rsidRDefault="00660FF4" w:rsidP="004F7BE2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sz w:val="40"/>
          <w:szCs w:val="40"/>
        </w:rPr>
      </w:pPr>
      <w:r w:rsidRPr="004F7BE2"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GameState</w:t>
      </w:r>
    </w:p>
    <w:p w:rsidR="004F7BE2" w:rsidRDefault="004F7BE2" w:rsidP="004F7BE2">
      <w:pPr>
        <w:rPr>
          <w:rFonts w:asciiTheme="minorBidi" w:hAnsiTheme="minorBidi"/>
          <w:b/>
          <w:bCs/>
          <w:sz w:val="32"/>
          <w:szCs w:val="32"/>
        </w:rPr>
      </w:pPr>
      <w:r w:rsidRPr="004F7BE2">
        <w:rPr>
          <w:rFonts w:asciiTheme="minorBidi" w:hAnsiTheme="minorBidi"/>
          <w:b/>
          <w:bCs/>
          <w:sz w:val="32"/>
          <w:szCs w:val="32"/>
        </w:rPr>
        <w:t>This class extend State and make in</w:t>
      </w:r>
      <w:r>
        <w:rPr>
          <w:rFonts w:asciiTheme="minorBidi" w:hAnsiTheme="minorBidi"/>
          <w:b/>
          <w:bCs/>
          <w:sz w:val="32"/>
          <w:szCs w:val="32"/>
        </w:rPr>
        <w:t xml:space="preserve"> </w:t>
      </w:r>
      <w:r w:rsidRPr="004F7BE2">
        <w:rPr>
          <w:rFonts w:asciiTheme="minorBidi" w:hAnsiTheme="minorBidi"/>
          <w:b/>
          <w:bCs/>
          <w:sz w:val="32"/>
          <w:szCs w:val="32"/>
        </w:rPr>
        <w:t>it implement to</w:t>
      </w:r>
      <w:r>
        <w:rPr>
          <w:rFonts w:asciiTheme="minorBidi" w:hAnsiTheme="minorBidi"/>
          <w:b/>
          <w:bCs/>
          <w:sz w:val="32"/>
          <w:szCs w:val="32"/>
        </w:rPr>
        <w:t xml:space="preserve"> tick , render motheds.</w:t>
      </w:r>
    </w:p>
    <w:p w:rsidR="004F7BE2" w:rsidRPr="004F7BE2" w:rsidRDefault="004F7BE2" w:rsidP="004F7BE2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This responsible to make tick , render to world for the game .</w:t>
      </w:r>
    </w:p>
    <w:p w:rsidR="00103AB1" w:rsidRPr="00103AB1" w:rsidRDefault="00103AB1" w:rsidP="00103AB1">
      <w:pPr>
        <w:pStyle w:val="ListParagraph"/>
        <w:ind w:left="1069"/>
        <w:jc w:val="both"/>
        <w:rPr>
          <w:rFonts w:asciiTheme="minorBidi" w:hAnsiTheme="minorBidi"/>
          <w:b/>
          <w:bCs/>
          <w:sz w:val="40"/>
          <w:szCs w:val="40"/>
        </w:rPr>
      </w:pPr>
    </w:p>
    <w:p w:rsidR="00660FF4" w:rsidRDefault="00660FF4" w:rsidP="00660FF4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menuState</w:t>
      </w:r>
    </w:p>
    <w:p w:rsidR="004F7BE2" w:rsidRPr="004F7BE2" w:rsidRDefault="004F7BE2" w:rsidP="004F7BE2">
      <w:pPr>
        <w:jc w:val="bot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 xml:space="preserve">is </w:t>
      </w:r>
      <w:r w:rsidR="00103AB1">
        <w:rPr>
          <w:rFonts w:asciiTheme="minorBidi" w:hAnsiTheme="minorBidi"/>
          <w:b/>
          <w:bCs/>
          <w:sz w:val="32"/>
          <w:szCs w:val="32"/>
        </w:rPr>
        <w:t xml:space="preserve">a class that </w:t>
      </w:r>
      <w:r>
        <w:rPr>
          <w:rFonts w:asciiTheme="minorBidi" w:hAnsiTheme="minorBidi"/>
          <w:b/>
          <w:bCs/>
          <w:sz w:val="32"/>
          <w:szCs w:val="32"/>
        </w:rPr>
        <w:t xml:space="preserve">responsible </w:t>
      </w:r>
      <w:r w:rsidR="00103AB1">
        <w:rPr>
          <w:rFonts w:asciiTheme="minorBidi" w:hAnsiTheme="minorBidi"/>
          <w:b/>
          <w:bCs/>
          <w:sz w:val="32"/>
          <w:szCs w:val="32"/>
        </w:rPr>
        <w:t xml:space="preserve">for frame in game and how to work with it. </w:t>
      </w:r>
    </w:p>
    <w:p w:rsidR="00660FF4" w:rsidRDefault="00660FF4" w:rsidP="00660FF4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Entity</w:t>
      </w:r>
    </w:p>
    <w:p w:rsidR="00103AB1" w:rsidRDefault="006A163C" w:rsidP="00103AB1">
      <w:pPr>
        <w:jc w:val="bot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It make rectangle around the player and zombie.</w:t>
      </w:r>
    </w:p>
    <w:p w:rsidR="006A163C" w:rsidRPr="006A163C" w:rsidRDefault="006A163C" w:rsidP="00103AB1">
      <w:pPr>
        <w:jc w:val="both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It have function to show if zomby hit player or not called die.</w:t>
      </w:r>
    </w:p>
    <w:p w:rsidR="00660FF4" w:rsidRDefault="00660FF4" w:rsidP="00660FF4">
      <w:pPr>
        <w:pStyle w:val="ListParagraph"/>
        <w:numPr>
          <w:ilvl w:val="0"/>
          <w:numId w:val="22"/>
        </w:numPr>
        <w:jc w:val="both"/>
        <w:rPr>
          <w:rFonts w:asciiTheme="minorBidi" w:hAnsiTheme="minorBidi"/>
          <w:b/>
          <w:bCs/>
          <w:sz w:val="40"/>
          <w:szCs w:val="40"/>
        </w:rPr>
      </w:pPr>
      <w:proofErr w:type="spellStart"/>
      <w:r>
        <w:rPr>
          <w:rFonts w:asciiTheme="minorBidi" w:hAnsiTheme="minorBidi"/>
          <w:b/>
          <w:bCs/>
          <w:color w:val="00ADDC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EntityManger</w:t>
      </w:r>
      <w:proofErr w:type="spellEnd"/>
    </w:p>
    <w:p w:rsidR="006108D4" w:rsidRPr="006108D4" w:rsidRDefault="006108D4" w:rsidP="006108D4">
      <w:pPr>
        <w:jc w:val="both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It have functions that add and delete player or zomb</w:t>
      </w:r>
      <w:bookmarkStart w:id="5" w:name="_GoBack"/>
      <w:bookmarkEnd w:id="5"/>
      <w:r>
        <w:rPr>
          <w:rFonts w:asciiTheme="minorBidi" w:hAnsiTheme="minorBidi"/>
          <w:b/>
          <w:bCs/>
          <w:sz w:val="40"/>
          <w:szCs w:val="40"/>
        </w:rPr>
        <w:t>y.</w:t>
      </w:r>
    </w:p>
    <w:p w:rsidR="0054114E" w:rsidRDefault="00306F09" w:rsidP="00306F09">
      <w:pPr>
        <w:spacing w:after="0" w:line="360" w:lineRule="auto"/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 xml:space="preserve">                            </w:t>
      </w:r>
    </w:p>
    <w:p w:rsidR="0054114E" w:rsidRDefault="0054114E" w:rsidP="00306F09">
      <w:pPr>
        <w:spacing w:after="0" w:line="360" w:lineRule="auto"/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:rsidR="0054114E" w:rsidRDefault="0054114E" w:rsidP="00306F09">
      <w:pPr>
        <w:spacing w:after="0" w:line="360" w:lineRule="auto"/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:rsidR="0054114E" w:rsidRDefault="0054114E" w:rsidP="00306F09">
      <w:pPr>
        <w:spacing w:after="0" w:line="360" w:lineRule="auto"/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:rsidR="0054114E" w:rsidRDefault="0054114E" w:rsidP="00306F09">
      <w:pPr>
        <w:spacing w:after="0" w:line="360" w:lineRule="auto"/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:rsidR="00103AB1" w:rsidRDefault="0054114E" w:rsidP="00306F09">
      <w:pPr>
        <w:spacing w:after="0" w:line="360" w:lineRule="auto"/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lastRenderedPageBreak/>
        <w:t xml:space="preserve">                                </w:t>
      </w:r>
      <w:r w:rsidR="00306F09"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 xml:space="preserve"> </w:t>
      </w:r>
    </w:p>
    <w:p w:rsidR="00103AB1" w:rsidRDefault="00103AB1" w:rsidP="00306F09">
      <w:pPr>
        <w:spacing w:after="0" w:line="360" w:lineRule="auto"/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:rsidR="00103AB1" w:rsidRDefault="00103AB1" w:rsidP="00306F09">
      <w:pPr>
        <w:spacing w:after="0" w:line="360" w:lineRule="auto"/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:rsidR="00103AB1" w:rsidRDefault="00103AB1" w:rsidP="00306F09">
      <w:pPr>
        <w:spacing w:after="0" w:line="360" w:lineRule="auto"/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:rsidR="00055A9F" w:rsidRPr="00542F64" w:rsidRDefault="00103AB1" w:rsidP="00306F09">
      <w:pPr>
        <w:spacing w:after="0" w:line="360" w:lineRule="auto"/>
        <w:jc w:val="both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 xml:space="preserve">                          </w:t>
      </w:r>
      <w:r w:rsidR="00306F09"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 xml:space="preserve"> </w:t>
      </w:r>
      <w:r w:rsidR="00055A9F" w:rsidRPr="00542F64"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>Conclusion</w:t>
      </w:r>
    </w:p>
    <w:p w:rsidR="00055A9F" w:rsidRDefault="00055A9F" w:rsidP="00306F09">
      <w:pPr>
        <w:pStyle w:val="ListParagraph"/>
        <w:jc w:val="both"/>
        <w:rPr>
          <w:rFonts w:cs="Aharoni"/>
          <w:b/>
          <w:bCs/>
          <w:sz w:val="32"/>
          <w:szCs w:val="32"/>
        </w:rPr>
      </w:pPr>
    </w:p>
    <w:p w:rsidR="00055A9F" w:rsidRDefault="00055A9F" w:rsidP="00306F09">
      <w:pPr>
        <w:pStyle w:val="ListParagraph"/>
        <w:numPr>
          <w:ilvl w:val="0"/>
          <w:numId w:val="25"/>
        </w:numPr>
        <w:jc w:val="both"/>
        <w:rPr>
          <w:rFonts w:cs="Aharoni"/>
          <w:b/>
          <w:bCs/>
          <w:sz w:val="32"/>
          <w:szCs w:val="32"/>
        </w:rPr>
      </w:pPr>
      <w:r w:rsidRPr="00055A9F">
        <w:rPr>
          <w:rFonts w:cs="Aharoni"/>
          <w:b/>
          <w:bCs/>
          <w:sz w:val="32"/>
          <w:szCs w:val="32"/>
        </w:rPr>
        <w:t xml:space="preserve">In this game 5 levels </w:t>
      </w:r>
      <w:r>
        <w:rPr>
          <w:rFonts w:cs="Aharoni"/>
          <w:b/>
          <w:bCs/>
          <w:sz w:val="32"/>
          <w:szCs w:val="32"/>
        </w:rPr>
        <w:t>.</w:t>
      </w:r>
    </w:p>
    <w:p w:rsidR="00B31D55" w:rsidRDefault="00B31D55" w:rsidP="00B31D55">
      <w:pPr>
        <w:pStyle w:val="ListParagraph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Such</w:t>
      </w:r>
    </w:p>
    <w:p w:rsidR="00B31D55" w:rsidRDefault="00B31D55" w:rsidP="00B31D55">
      <w:pPr>
        <w:pStyle w:val="ListParagraph"/>
        <w:jc w:val="both"/>
        <w:rPr>
          <w:rFonts w:cs="Aharon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B2CAED" wp14:editId="381BFF79">
            <wp:extent cx="5486400" cy="2259330"/>
            <wp:effectExtent l="0" t="0" r="0" b="762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55" w:rsidRDefault="00B31D55" w:rsidP="00B31D55">
      <w:pPr>
        <w:jc w:val="both"/>
        <w:rPr>
          <w:rFonts w:cs="Aharoni"/>
          <w:b/>
          <w:bCs/>
          <w:sz w:val="32"/>
          <w:szCs w:val="32"/>
        </w:rPr>
      </w:pPr>
    </w:p>
    <w:p w:rsidR="00B31D55" w:rsidRDefault="00B31D55" w:rsidP="00B31D55">
      <w:pPr>
        <w:pStyle w:val="ListParagraph"/>
        <w:jc w:val="both"/>
        <w:rPr>
          <w:rFonts w:cs="Aharon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3678C6" wp14:editId="5F41058A">
            <wp:extent cx="5486400" cy="232473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9F" w:rsidRPr="00B31D55" w:rsidRDefault="00055A9F" w:rsidP="00B31D55">
      <w:pPr>
        <w:jc w:val="both"/>
        <w:rPr>
          <w:rFonts w:cs="Aharoni"/>
          <w:b/>
          <w:bCs/>
          <w:sz w:val="32"/>
          <w:szCs w:val="32"/>
        </w:rPr>
      </w:pPr>
      <w:r w:rsidRPr="00B31D55">
        <w:rPr>
          <w:rFonts w:cs="Aharoni"/>
          <w:b/>
          <w:bCs/>
          <w:sz w:val="32"/>
          <w:szCs w:val="32"/>
        </w:rPr>
        <w:t>It can able to enter the second level and etc when the player play the first level and end it Successfully.</w:t>
      </w:r>
    </w:p>
    <w:p w:rsidR="0054114E" w:rsidRDefault="0054114E" w:rsidP="0054114E">
      <w:pPr>
        <w:pStyle w:val="ListParagraph"/>
        <w:jc w:val="both"/>
        <w:rPr>
          <w:rFonts w:cs="Aharoni"/>
          <w:b/>
          <w:bCs/>
          <w:sz w:val="32"/>
          <w:szCs w:val="32"/>
        </w:rPr>
      </w:pPr>
    </w:p>
    <w:p w:rsidR="0054114E" w:rsidRDefault="0054114E" w:rsidP="0054114E">
      <w:pPr>
        <w:pStyle w:val="ListParagraph"/>
        <w:jc w:val="both"/>
        <w:rPr>
          <w:rFonts w:cs="Aharoni"/>
          <w:b/>
          <w:bCs/>
          <w:sz w:val="32"/>
          <w:szCs w:val="32"/>
        </w:rPr>
      </w:pPr>
    </w:p>
    <w:p w:rsidR="00055A9F" w:rsidRDefault="00055A9F" w:rsidP="00306F09">
      <w:pPr>
        <w:pStyle w:val="ListParagraph"/>
        <w:numPr>
          <w:ilvl w:val="0"/>
          <w:numId w:val="24"/>
        </w:num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When the player die </w:t>
      </w:r>
    </w:p>
    <w:p w:rsidR="00055A9F" w:rsidRDefault="00055A9F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 xml:space="preserve">There are frame appear yhat have two button </w:t>
      </w:r>
    </w:p>
    <w:p w:rsidR="00055A9F" w:rsidRDefault="00055A9F" w:rsidP="00306F09">
      <w:pPr>
        <w:pStyle w:val="ListParagraph"/>
        <w:numPr>
          <w:ilvl w:val="0"/>
          <w:numId w:val="27"/>
        </w:numPr>
        <w:jc w:val="both"/>
        <w:rPr>
          <w:rFonts w:cs="Aharoni"/>
          <w:b/>
          <w:bCs/>
          <w:sz w:val="32"/>
          <w:szCs w:val="32"/>
        </w:rPr>
      </w:pPr>
      <w:r w:rsidRPr="00055A9F">
        <w:rPr>
          <w:rFonts w:cs="Aharoni"/>
          <w:b/>
          <w:bCs/>
          <w:sz w:val="32"/>
          <w:szCs w:val="32"/>
        </w:rPr>
        <w:t xml:space="preserve">Play again </w:t>
      </w:r>
    </w:p>
    <w:p w:rsidR="00055A9F" w:rsidRDefault="00055A9F" w:rsidP="00306F09">
      <w:pPr>
        <w:pStyle w:val="ListParagraph"/>
        <w:numPr>
          <w:ilvl w:val="0"/>
          <w:numId w:val="27"/>
        </w:numPr>
        <w:jc w:val="both"/>
        <w:rPr>
          <w:rFonts w:cs="Aharoni"/>
          <w:b/>
          <w:bCs/>
          <w:sz w:val="32"/>
          <w:szCs w:val="32"/>
        </w:rPr>
      </w:pPr>
      <w:r>
        <w:rPr>
          <w:rFonts w:cs="Aharoni"/>
          <w:b/>
          <w:bCs/>
          <w:sz w:val="32"/>
          <w:szCs w:val="32"/>
        </w:rPr>
        <w:t>Back to menu</w:t>
      </w:r>
    </w:p>
    <w:p w:rsidR="00306F09" w:rsidRDefault="00306F09" w:rsidP="00306F09">
      <w:pPr>
        <w:pStyle w:val="ListParagraph"/>
        <w:ind w:left="1080"/>
        <w:jc w:val="both"/>
        <w:rPr>
          <w:rFonts w:cs="Aharoni"/>
          <w:b/>
          <w:bCs/>
          <w:sz w:val="32"/>
          <w:szCs w:val="32"/>
        </w:rPr>
      </w:pPr>
    </w:p>
    <w:p w:rsidR="00055A9F" w:rsidRDefault="00055A9F" w:rsidP="00306F09">
      <w:pPr>
        <w:pStyle w:val="ListParagraph"/>
        <w:ind w:left="1080"/>
        <w:jc w:val="both"/>
        <w:rPr>
          <w:rFonts w:cs="Aharoni"/>
          <w:b/>
          <w:bCs/>
          <w:sz w:val="32"/>
          <w:szCs w:val="32"/>
        </w:rPr>
      </w:pPr>
      <w:r w:rsidRPr="00055A9F">
        <w:rPr>
          <w:rFonts w:cs="Aharoni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800600" cy="2914650"/>
            <wp:effectExtent l="0" t="0" r="0" b="0"/>
            <wp:docPr id="4" name="Picture 4" descr="C:\Users\mohamed reda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ed reda\Pictures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A66" w:rsidRPr="00974A66" w:rsidRDefault="00974A66" w:rsidP="00306F09">
      <w:pPr>
        <w:jc w:val="both"/>
        <w:rPr>
          <w:rFonts w:cs="Aharoni"/>
          <w:b/>
          <w:bCs/>
          <w:sz w:val="32"/>
          <w:szCs w:val="32"/>
        </w:rPr>
      </w:pPr>
    </w:p>
    <w:p w:rsidR="00055A9F" w:rsidRPr="00055A9F" w:rsidRDefault="00055A9F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</w:p>
    <w:p w:rsidR="00055A9F" w:rsidRPr="00055A9F" w:rsidRDefault="00055A9F" w:rsidP="00306F09">
      <w:pPr>
        <w:ind w:left="360"/>
        <w:jc w:val="both"/>
        <w:rPr>
          <w:rFonts w:cs="Aharoni"/>
          <w:b/>
          <w:bCs/>
          <w:sz w:val="32"/>
          <w:szCs w:val="32"/>
        </w:rPr>
      </w:pPr>
    </w:p>
    <w:p w:rsidR="00055A9F" w:rsidRPr="003B4CD5" w:rsidRDefault="00055A9F" w:rsidP="00306F09">
      <w:pPr>
        <w:jc w:val="both"/>
        <w:rPr>
          <w:rFonts w:cs="Aharoni"/>
          <w:b/>
          <w:bCs/>
          <w:sz w:val="32"/>
          <w:szCs w:val="32"/>
        </w:rPr>
      </w:pPr>
    </w:p>
    <w:p w:rsidR="00E85F95" w:rsidRDefault="00E85F95" w:rsidP="00306F09">
      <w:pPr>
        <w:pStyle w:val="ListParagraph"/>
        <w:jc w:val="both"/>
        <w:rPr>
          <w:rFonts w:cs="Aharoni"/>
          <w:b/>
          <w:bCs/>
          <w:sz w:val="32"/>
          <w:szCs w:val="32"/>
        </w:rPr>
      </w:pPr>
    </w:p>
    <w:p w:rsidR="00D729A2" w:rsidRDefault="00D729A2" w:rsidP="00306F09">
      <w:pPr>
        <w:pStyle w:val="ListParagraph"/>
        <w:jc w:val="both"/>
        <w:rPr>
          <w:rFonts w:cs="Aharoni"/>
          <w:b/>
          <w:bCs/>
          <w:sz w:val="32"/>
          <w:szCs w:val="32"/>
        </w:rPr>
      </w:pPr>
    </w:p>
    <w:p w:rsidR="00D729A2" w:rsidRPr="00E85F95" w:rsidRDefault="00D729A2" w:rsidP="00306F09">
      <w:pPr>
        <w:pStyle w:val="ListParagraph"/>
        <w:jc w:val="both"/>
        <w:rPr>
          <w:rFonts w:cs="Aharoni"/>
          <w:b/>
          <w:bCs/>
          <w:sz w:val="32"/>
          <w:szCs w:val="32"/>
        </w:rPr>
      </w:pPr>
    </w:p>
    <w:p w:rsidR="00A67CB4" w:rsidRDefault="00A67CB4" w:rsidP="00103AB1">
      <w:pPr>
        <w:jc w:val="both"/>
        <w:rPr>
          <w:rFonts w:cs="Aharoni"/>
          <w:b/>
          <w:bCs/>
          <w:sz w:val="24"/>
          <w:szCs w:val="24"/>
        </w:rPr>
      </w:pPr>
      <w:r>
        <w:rPr>
          <w:rFonts w:cs="Aharoni"/>
          <w:b/>
          <w:bCs/>
          <w:sz w:val="24"/>
          <w:szCs w:val="24"/>
        </w:rPr>
        <w:br w:type="page"/>
      </w:r>
    </w:p>
    <w:p w:rsidR="00103AB1" w:rsidRDefault="00103AB1" w:rsidP="00103AB1">
      <w:pPr>
        <w:jc w:val="both"/>
        <w:rPr>
          <w:rFonts w:cs="Aharoni"/>
          <w:b/>
          <w:bCs/>
          <w:sz w:val="24"/>
          <w:szCs w:val="24"/>
        </w:rPr>
      </w:pPr>
    </w:p>
    <w:p w:rsidR="00103AB1" w:rsidRDefault="00103AB1" w:rsidP="00103AB1">
      <w:pPr>
        <w:jc w:val="both"/>
        <w:rPr>
          <w:rFonts w:cs="Aharoni"/>
          <w:b/>
          <w:bCs/>
          <w:sz w:val="24"/>
          <w:szCs w:val="24"/>
        </w:rPr>
      </w:pPr>
    </w:p>
    <w:sectPr w:rsidR="00103AB1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3927" w:rsidRDefault="00223927" w:rsidP="00C6554A">
      <w:pPr>
        <w:spacing w:before="0" w:after="0" w:line="240" w:lineRule="auto"/>
      </w:pPr>
      <w:r>
        <w:separator/>
      </w:r>
    </w:p>
  </w:endnote>
  <w:endnote w:type="continuationSeparator" w:id="0">
    <w:p w:rsidR="00223927" w:rsidRDefault="00223927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6108D4">
      <w:rPr>
        <w:noProof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3927" w:rsidRDefault="00223927" w:rsidP="00C6554A">
      <w:pPr>
        <w:spacing w:before="0" w:after="0" w:line="240" w:lineRule="auto"/>
      </w:pPr>
      <w:r>
        <w:separator/>
      </w:r>
    </w:p>
  </w:footnote>
  <w:footnote w:type="continuationSeparator" w:id="0">
    <w:p w:rsidR="00223927" w:rsidRDefault="00223927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D27"/>
      </v:shape>
    </w:pict>
  </w:numPicBullet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A7E3562"/>
    <w:multiLevelType w:val="hybridMultilevel"/>
    <w:tmpl w:val="80BACEB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12487F3D"/>
    <w:multiLevelType w:val="hybridMultilevel"/>
    <w:tmpl w:val="0AB4027E"/>
    <w:lvl w:ilvl="0" w:tplc="906623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1C42A6"/>
    <w:multiLevelType w:val="hybridMultilevel"/>
    <w:tmpl w:val="3C001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30B0461"/>
    <w:multiLevelType w:val="hybridMultilevel"/>
    <w:tmpl w:val="179AC94E"/>
    <w:lvl w:ilvl="0" w:tplc="78CCA6C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B9E0D4E"/>
    <w:multiLevelType w:val="hybridMultilevel"/>
    <w:tmpl w:val="36085B5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BD42C55"/>
    <w:multiLevelType w:val="hybridMultilevel"/>
    <w:tmpl w:val="D362F3FA"/>
    <w:lvl w:ilvl="0" w:tplc="0409000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90" w:hanging="360"/>
      </w:pPr>
      <w:rPr>
        <w:rFonts w:ascii="Wingdings" w:hAnsi="Wingdings" w:hint="default"/>
      </w:rPr>
    </w:lvl>
  </w:abstractNum>
  <w:abstractNum w:abstractNumId="18">
    <w:nsid w:val="3CE72959"/>
    <w:multiLevelType w:val="hybridMultilevel"/>
    <w:tmpl w:val="0CC2C2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E45A2F"/>
    <w:multiLevelType w:val="hybridMultilevel"/>
    <w:tmpl w:val="26A62048"/>
    <w:lvl w:ilvl="0" w:tplc="B11028B8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  <w:b/>
        <w:caps w:val="0"/>
        <w:smallCaps w:val="0"/>
        <w:color w:val="00ADDC" w:themeColor="accent4"/>
        <w:spacing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E9A3FAE"/>
    <w:multiLevelType w:val="hybridMultilevel"/>
    <w:tmpl w:val="7ABE4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9E4244"/>
    <w:multiLevelType w:val="hybridMultilevel"/>
    <w:tmpl w:val="F0AA30B0"/>
    <w:lvl w:ilvl="0" w:tplc="0409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3">
    <w:nsid w:val="5E8D1AFE"/>
    <w:multiLevelType w:val="hybridMultilevel"/>
    <w:tmpl w:val="4B86B2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2F41B0"/>
    <w:multiLevelType w:val="hybridMultilevel"/>
    <w:tmpl w:val="63029F4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596754"/>
    <w:multiLevelType w:val="hybridMultilevel"/>
    <w:tmpl w:val="945C36AA"/>
    <w:lvl w:ilvl="0" w:tplc="04090003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90" w:hanging="360"/>
      </w:pPr>
      <w:rPr>
        <w:rFonts w:ascii="Wingdings" w:hAnsi="Wingdings" w:hint="default"/>
      </w:rPr>
    </w:lvl>
  </w:abstractNum>
  <w:abstractNum w:abstractNumId="26">
    <w:nsid w:val="673E05CF"/>
    <w:multiLevelType w:val="hybridMultilevel"/>
    <w:tmpl w:val="39F27B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696C3F"/>
    <w:multiLevelType w:val="hybridMultilevel"/>
    <w:tmpl w:val="AA667608"/>
    <w:lvl w:ilvl="0" w:tplc="6930BA6E">
      <w:start w:val="1"/>
      <w:numFmt w:val="decimal"/>
      <w:lvlText w:val="%1-"/>
      <w:lvlJc w:val="left"/>
      <w:pPr>
        <w:ind w:left="41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07" w:hanging="360"/>
      </w:pPr>
    </w:lvl>
    <w:lvl w:ilvl="2" w:tplc="0409001B" w:tentative="1">
      <w:start w:val="1"/>
      <w:numFmt w:val="lowerRoman"/>
      <w:lvlText w:val="%3."/>
      <w:lvlJc w:val="right"/>
      <w:pPr>
        <w:ind w:left="5627" w:hanging="180"/>
      </w:pPr>
    </w:lvl>
    <w:lvl w:ilvl="3" w:tplc="0409000F" w:tentative="1">
      <w:start w:val="1"/>
      <w:numFmt w:val="decimal"/>
      <w:lvlText w:val="%4."/>
      <w:lvlJc w:val="left"/>
      <w:pPr>
        <w:ind w:left="6347" w:hanging="360"/>
      </w:pPr>
    </w:lvl>
    <w:lvl w:ilvl="4" w:tplc="04090019" w:tentative="1">
      <w:start w:val="1"/>
      <w:numFmt w:val="lowerLetter"/>
      <w:lvlText w:val="%5."/>
      <w:lvlJc w:val="left"/>
      <w:pPr>
        <w:ind w:left="7067" w:hanging="360"/>
      </w:pPr>
    </w:lvl>
    <w:lvl w:ilvl="5" w:tplc="0409001B" w:tentative="1">
      <w:start w:val="1"/>
      <w:numFmt w:val="lowerRoman"/>
      <w:lvlText w:val="%6."/>
      <w:lvlJc w:val="right"/>
      <w:pPr>
        <w:ind w:left="7787" w:hanging="180"/>
      </w:pPr>
    </w:lvl>
    <w:lvl w:ilvl="6" w:tplc="0409000F" w:tentative="1">
      <w:start w:val="1"/>
      <w:numFmt w:val="decimal"/>
      <w:lvlText w:val="%7."/>
      <w:lvlJc w:val="left"/>
      <w:pPr>
        <w:ind w:left="8507" w:hanging="360"/>
      </w:pPr>
    </w:lvl>
    <w:lvl w:ilvl="7" w:tplc="04090019" w:tentative="1">
      <w:start w:val="1"/>
      <w:numFmt w:val="lowerLetter"/>
      <w:lvlText w:val="%8."/>
      <w:lvlJc w:val="left"/>
      <w:pPr>
        <w:ind w:left="9227" w:hanging="360"/>
      </w:pPr>
    </w:lvl>
    <w:lvl w:ilvl="8" w:tplc="0409001B" w:tentative="1">
      <w:start w:val="1"/>
      <w:numFmt w:val="lowerRoman"/>
      <w:lvlText w:val="%9."/>
      <w:lvlJc w:val="right"/>
      <w:pPr>
        <w:ind w:left="9947" w:hanging="180"/>
      </w:pPr>
    </w:lvl>
  </w:abstractNum>
  <w:abstractNum w:abstractNumId="28">
    <w:nsid w:val="7861768E"/>
    <w:multiLevelType w:val="hybridMultilevel"/>
    <w:tmpl w:val="CE004A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EE01CFF"/>
    <w:multiLevelType w:val="hybridMultilevel"/>
    <w:tmpl w:val="268E8E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1"/>
  </w:num>
  <w:num w:numId="17">
    <w:abstractNumId w:val="27"/>
  </w:num>
  <w:num w:numId="18">
    <w:abstractNumId w:val="13"/>
  </w:num>
  <w:num w:numId="19">
    <w:abstractNumId w:val="15"/>
  </w:num>
  <w:num w:numId="20">
    <w:abstractNumId w:val="14"/>
  </w:num>
  <w:num w:numId="21">
    <w:abstractNumId w:val="17"/>
  </w:num>
  <w:num w:numId="22">
    <w:abstractNumId w:val="19"/>
  </w:num>
  <w:num w:numId="23">
    <w:abstractNumId w:val="18"/>
  </w:num>
  <w:num w:numId="24">
    <w:abstractNumId w:val="24"/>
  </w:num>
  <w:num w:numId="25">
    <w:abstractNumId w:val="11"/>
  </w:num>
  <w:num w:numId="26">
    <w:abstractNumId w:val="16"/>
  </w:num>
  <w:num w:numId="27">
    <w:abstractNumId w:val="28"/>
  </w:num>
  <w:num w:numId="28">
    <w:abstractNumId w:val="25"/>
  </w:num>
  <w:num w:numId="29">
    <w:abstractNumId w:val="29"/>
  </w:num>
  <w:num w:numId="30">
    <w:abstractNumId w:val="26"/>
  </w:num>
  <w:num w:numId="31">
    <w:abstractNumId w:val="23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B27"/>
    <w:rsid w:val="00055A9F"/>
    <w:rsid w:val="000D54DA"/>
    <w:rsid w:val="00103AB1"/>
    <w:rsid w:val="001C4AED"/>
    <w:rsid w:val="001F16F4"/>
    <w:rsid w:val="00223927"/>
    <w:rsid w:val="002554CD"/>
    <w:rsid w:val="00293B83"/>
    <w:rsid w:val="002B4294"/>
    <w:rsid w:val="00306F09"/>
    <w:rsid w:val="00333D0D"/>
    <w:rsid w:val="00383BC2"/>
    <w:rsid w:val="00385043"/>
    <w:rsid w:val="003B4CD5"/>
    <w:rsid w:val="00407B27"/>
    <w:rsid w:val="004743B7"/>
    <w:rsid w:val="004C049F"/>
    <w:rsid w:val="004F7BE2"/>
    <w:rsid w:val="005000E2"/>
    <w:rsid w:val="00526C02"/>
    <w:rsid w:val="00536E36"/>
    <w:rsid w:val="0054114E"/>
    <w:rsid w:val="006108D4"/>
    <w:rsid w:val="00660FF4"/>
    <w:rsid w:val="006A163C"/>
    <w:rsid w:val="006A3CE7"/>
    <w:rsid w:val="0079798B"/>
    <w:rsid w:val="00974A66"/>
    <w:rsid w:val="009E3BD0"/>
    <w:rsid w:val="00A67CB4"/>
    <w:rsid w:val="00AC7117"/>
    <w:rsid w:val="00B31D55"/>
    <w:rsid w:val="00C6554A"/>
    <w:rsid w:val="00D729A2"/>
    <w:rsid w:val="00E72301"/>
    <w:rsid w:val="00E85F95"/>
    <w:rsid w:val="00ED1803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ABB9450A-FE67-466E-8ABD-B5EC8AFAB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A66"/>
  </w:style>
  <w:style w:type="paragraph" w:styleId="Heading1">
    <w:name w:val="heading 1"/>
    <w:basedOn w:val="Normal"/>
    <w:next w:val="Normal"/>
    <w:link w:val="Heading1Char"/>
    <w:uiPriority w:val="9"/>
    <w:qFormat/>
    <w:rsid w:val="00974A66"/>
    <w:pPr>
      <w:pBdr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pBdr>
      <w:shd w:val="clear" w:color="auto" w:fill="00A0B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A66"/>
    <w:pPr>
      <w:pBdr>
        <w:top w:val="single" w:sz="24" w:space="0" w:color="BDF6FF" w:themeColor="accent1" w:themeTint="33"/>
        <w:left w:val="single" w:sz="24" w:space="0" w:color="BDF6FF" w:themeColor="accent1" w:themeTint="33"/>
        <w:bottom w:val="single" w:sz="24" w:space="0" w:color="BDF6FF" w:themeColor="accent1" w:themeTint="33"/>
        <w:right w:val="single" w:sz="24" w:space="0" w:color="BDF6FF" w:themeColor="accent1" w:themeTint="33"/>
      </w:pBdr>
      <w:shd w:val="clear" w:color="auto" w:fill="BDF6FF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4A66"/>
    <w:pPr>
      <w:pBdr>
        <w:top w:val="single" w:sz="6" w:space="2" w:color="00A0B8" w:themeColor="accent1"/>
      </w:pBdr>
      <w:spacing w:before="300" w:after="0"/>
      <w:outlineLvl w:val="2"/>
    </w:pPr>
    <w:rPr>
      <w:caps/>
      <w:color w:val="004F5B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4A66"/>
    <w:pPr>
      <w:pBdr>
        <w:top w:val="dotted" w:sz="6" w:space="2" w:color="00A0B8" w:themeColor="accent1"/>
      </w:pBdr>
      <w:spacing w:before="200" w:after="0"/>
      <w:outlineLvl w:val="3"/>
    </w:pPr>
    <w:rPr>
      <w:caps/>
      <w:color w:val="007789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4A66"/>
    <w:pPr>
      <w:pBdr>
        <w:bottom w:val="single" w:sz="6" w:space="1" w:color="00A0B8" w:themeColor="accent1"/>
      </w:pBdr>
      <w:spacing w:before="200" w:after="0"/>
      <w:outlineLvl w:val="4"/>
    </w:pPr>
    <w:rPr>
      <w:caps/>
      <w:color w:val="007789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4A66"/>
    <w:pPr>
      <w:pBdr>
        <w:bottom w:val="dotted" w:sz="6" w:space="1" w:color="00A0B8" w:themeColor="accent1"/>
      </w:pBdr>
      <w:spacing w:before="200" w:after="0"/>
      <w:outlineLvl w:val="5"/>
    </w:pPr>
    <w:rPr>
      <w:caps/>
      <w:color w:val="007789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4A66"/>
    <w:pPr>
      <w:spacing w:before="200" w:after="0"/>
      <w:outlineLvl w:val="6"/>
    </w:pPr>
    <w:rPr>
      <w:caps/>
      <w:color w:val="007789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4A6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4A6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A66"/>
    <w:rPr>
      <w:caps/>
      <w:color w:val="FFFFFF" w:themeColor="background1"/>
      <w:spacing w:val="15"/>
      <w:sz w:val="22"/>
      <w:szCs w:val="22"/>
      <w:shd w:val="clear" w:color="auto" w:fill="00A0B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74A66"/>
    <w:rPr>
      <w:caps/>
      <w:spacing w:val="15"/>
      <w:shd w:val="clear" w:color="auto" w:fill="BDF6FF" w:themeFill="accent1" w:themeFillTint="33"/>
    </w:rPr>
  </w:style>
  <w:style w:type="paragraph" w:customStyle="1" w:styleId="ContactInfo">
    <w:name w:val="Contact Info"/>
    <w:basedOn w:val="Normal"/>
    <w:uiPriority w:val="4"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rsid w:val="00C6554A"/>
    <w:pPr>
      <w:numPr>
        <w:numId w:val="4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974A66"/>
    <w:pPr>
      <w:spacing w:before="0" w:after="0"/>
    </w:pPr>
    <w:rPr>
      <w:rFonts w:asciiTheme="majorHAnsi" w:eastAsiaTheme="majorEastAsia" w:hAnsiTheme="majorHAnsi" w:cstheme="majorBidi"/>
      <w:caps/>
      <w:color w:val="00A0B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74A66"/>
    <w:rPr>
      <w:rFonts w:asciiTheme="majorHAnsi" w:eastAsiaTheme="majorEastAsia" w:hAnsiTheme="majorHAnsi" w:cstheme="majorBidi"/>
      <w:caps/>
      <w:color w:val="00A0B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4A6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74A66"/>
    <w:rPr>
      <w:caps/>
      <w:color w:val="595959" w:themeColor="text1" w:themeTint="A6"/>
      <w:spacing w:val="10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74A66"/>
    <w:rPr>
      <w:caps/>
      <w:color w:val="004F5B" w:themeColor="accent1" w:themeShade="7F"/>
      <w:spacing w:val="1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4A6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4A66"/>
    <w:rPr>
      <w:i/>
      <w:iCs/>
      <w:caps/>
      <w:spacing w:val="10"/>
      <w:sz w:val="18"/>
      <w:szCs w:val="18"/>
    </w:rPr>
  </w:style>
  <w:style w:type="character" w:styleId="IntenseEmphasis">
    <w:name w:val="Intense Emphasis"/>
    <w:uiPriority w:val="21"/>
    <w:qFormat/>
    <w:rsid w:val="00974A66"/>
    <w:rPr>
      <w:b/>
      <w:bCs/>
      <w:caps/>
      <w:color w:val="004F5B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4A66"/>
    <w:pPr>
      <w:spacing w:before="240" w:after="240" w:line="240" w:lineRule="auto"/>
      <w:ind w:left="1080" w:right="1080"/>
      <w:jc w:val="center"/>
    </w:pPr>
    <w:rPr>
      <w:color w:val="00A0B8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4A66"/>
    <w:rPr>
      <w:color w:val="00A0B8" w:themeColor="accent1"/>
      <w:sz w:val="24"/>
      <w:szCs w:val="24"/>
    </w:rPr>
  </w:style>
  <w:style w:type="character" w:styleId="IntenseReference">
    <w:name w:val="Intense Reference"/>
    <w:uiPriority w:val="32"/>
    <w:qFormat/>
    <w:rsid w:val="00974A66"/>
    <w:rPr>
      <w:b/>
      <w:bCs/>
      <w:i/>
      <w:iCs/>
      <w:caps/>
      <w:color w:val="00A0B8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74A66"/>
    <w:rPr>
      <w:b/>
      <w:bCs/>
      <w:color w:val="007789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4A66"/>
    <w:rPr>
      <w:caps/>
      <w:color w:val="007789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4A66"/>
    <w:rPr>
      <w:caps/>
      <w:color w:val="007789" w:themeColor="accent1" w:themeShade="BF"/>
      <w:spacing w:val="10"/>
    </w:rPr>
  </w:style>
  <w:style w:type="paragraph" w:styleId="ListParagraph">
    <w:name w:val="List Paragraph"/>
    <w:basedOn w:val="Normal"/>
    <w:uiPriority w:val="34"/>
    <w:qFormat/>
    <w:rsid w:val="00407B2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74A66"/>
    <w:rPr>
      <w:caps/>
      <w:color w:val="007789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4A66"/>
    <w:rPr>
      <w:caps/>
      <w:color w:val="007789" w:themeColor="accent1" w:themeShade="BF"/>
      <w:spacing w:val="10"/>
    </w:rPr>
  </w:style>
  <w:style w:type="character" w:styleId="Strong">
    <w:name w:val="Strong"/>
    <w:uiPriority w:val="22"/>
    <w:qFormat/>
    <w:rsid w:val="00974A66"/>
    <w:rPr>
      <w:b/>
      <w:bCs/>
    </w:rPr>
  </w:style>
  <w:style w:type="character" w:styleId="Emphasis">
    <w:name w:val="Emphasis"/>
    <w:uiPriority w:val="20"/>
    <w:qFormat/>
    <w:rsid w:val="00974A66"/>
    <w:rPr>
      <w:caps/>
      <w:color w:val="004F5B" w:themeColor="accent1" w:themeShade="7F"/>
      <w:spacing w:val="5"/>
    </w:rPr>
  </w:style>
  <w:style w:type="paragraph" w:styleId="NoSpacing">
    <w:name w:val="No Spacing"/>
    <w:uiPriority w:val="1"/>
    <w:qFormat/>
    <w:rsid w:val="00974A6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74A6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74A66"/>
    <w:rPr>
      <w:i/>
      <w:iCs/>
      <w:sz w:val="24"/>
      <w:szCs w:val="24"/>
    </w:rPr>
  </w:style>
  <w:style w:type="character" w:styleId="SubtleEmphasis">
    <w:name w:val="Subtle Emphasis"/>
    <w:uiPriority w:val="19"/>
    <w:qFormat/>
    <w:rsid w:val="00974A66"/>
    <w:rPr>
      <w:i/>
      <w:iCs/>
      <w:color w:val="004F5B" w:themeColor="accent1" w:themeShade="7F"/>
    </w:rPr>
  </w:style>
  <w:style w:type="character" w:styleId="SubtleReference">
    <w:name w:val="Subtle Reference"/>
    <w:uiPriority w:val="31"/>
    <w:qFormat/>
    <w:rsid w:val="00974A66"/>
    <w:rPr>
      <w:b/>
      <w:bCs/>
      <w:color w:val="00A0B8" w:themeColor="accent1"/>
    </w:rPr>
  </w:style>
  <w:style w:type="character" w:styleId="BookTitle">
    <w:name w:val="Book Title"/>
    <w:uiPriority w:val="33"/>
    <w:qFormat/>
    <w:rsid w:val="00974A6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4A6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24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hamed%20reda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8D12F-BCB8-4216-BE04-17868AC99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235</TotalTime>
  <Pages>1</Pages>
  <Words>1730</Words>
  <Characters>9866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reda</dc:creator>
  <cp:keywords/>
  <dc:description/>
  <cp:lastModifiedBy>mohamed reda</cp:lastModifiedBy>
  <cp:revision>8</cp:revision>
  <dcterms:created xsi:type="dcterms:W3CDTF">2017-05-08T17:27:00Z</dcterms:created>
  <dcterms:modified xsi:type="dcterms:W3CDTF">2017-05-08T22:14:00Z</dcterms:modified>
</cp:coreProperties>
</file>